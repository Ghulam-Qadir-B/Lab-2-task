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C6D66" w14:textId="77777777" w:rsidR="00E361F3" w:rsidRDefault="00E361F3" w:rsidP="00E361F3">
      <w:pPr>
        <w:pStyle w:val="Title"/>
      </w:pPr>
    </w:p>
    <w:p w14:paraId="7C0DD464" w14:textId="77777777" w:rsidR="00E361F3" w:rsidRDefault="00E361F3" w:rsidP="00E361F3">
      <w:pPr>
        <w:pStyle w:val="Title"/>
      </w:pPr>
    </w:p>
    <w:tbl>
      <w:tblPr>
        <w:tblStyle w:val="TableGrid"/>
        <w:tblW w:w="0" w:type="auto"/>
        <w:tblLook w:val="04A0" w:firstRow="1" w:lastRow="0" w:firstColumn="1" w:lastColumn="0" w:noHBand="0" w:noVBand="1"/>
      </w:tblPr>
      <w:tblGrid>
        <w:gridCol w:w="4675"/>
        <w:gridCol w:w="4675"/>
      </w:tblGrid>
      <w:tr w:rsidR="00E361F3" w14:paraId="24A0DA9F" w14:textId="77777777" w:rsidTr="00E361F3">
        <w:tc>
          <w:tcPr>
            <w:tcW w:w="4675" w:type="dxa"/>
          </w:tcPr>
          <w:p w14:paraId="399A0793" w14:textId="44E0CAE5" w:rsidR="00E361F3" w:rsidRDefault="00623F00" w:rsidP="00E361F3">
            <w:pPr>
              <w:pStyle w:val="Title"/>
            </w:pPr>
            <w:r>
              <w:t>CL1002</w:t>
            </w:r>
          </w:p>
          <w:sdt>
            <w:sdtPr>
              <w:rPr>
                <w:rStyle w:val="BookTitle"/>
                <w:b w:val="0"/>
                <w:bCs w:val="0"/>
                <w:i w:val="0"/>
                <w:iCs w:val="0"/>
                <w:spacing w:val="15"/>
              </w:rPr>
              <w:alias w:val="Subject"/>
              <w:tag w:val=""/>
              <w:id w:val="-349725361"/>
              <w:placeholder>
                <w:docPart w:val="D0D9A71393354D51BC4446386C4127DE"/>
              </w:placeholder>
              <w:dataBinding w:prefixMappings="xmlns:ns0='http://purl.org/dc/elements/1.1/' xmlns:ns1='http://schemas.openxmlformats.org/package/2006/metadata/core-properties' " w:xpath="/ns1:coreProperties[1]/ns0:subject[1]" w:storeItemID="{6C3C8BC8-F283-45AE-878A-BAB7291924A1}"/>
              <w:text/>
            </w:sdtPr>
            <w:sdtContent>
              <w:p w14:paraId="652166FF" w14:textId="4B64767D" w:rsidR="00E361F3" w:rsidRPr="00E361F3" w:rsidRDefault="00995A38" w:rsidP="00E361F3">
                <w:pPr>
                  <w:pStyle w:val="Subtitle"/>
                  <w:rPr>
                    <w:rStyle w:val="BookTitle"/>
                    <w:b w:val="0"/>
                    <w:bCs w:val="0"/>
                    <w:i w:val="0"/>
                    <w:iCs w:val="0"/>
                    <w:spacing w:val="15"/>
                  </w:rPr>
                </w:pPr>
                <w:r>
                  <w:rPr>
                    <w:rStyle w:val="BookTitle"/>
                    <w:spacing w:val="15"/>
                  </w:rPr>
                  <w:t>Pr</w:t>
                </w:r>
                <w:r w:rsidR="00623F00">
                  <w:rPr>
                    <w:rStyle w:val="BookTitle"/>
                    <w:spacing w:val="15"/>
                  </w:rPr>
                  <w:t>ogramming Fundamentals Lab</w:t>
                </w:r>
              </w:p>
            </w:sdtContent>
          </w:sdt>
        </w:tc>
        <w:tc>
          <w:tcPr>
            <w:tcW w:w="4675" w:type="dxa"/>
          </w:tcPr>
          <w:p w14:paraId="4D79213F" w14:textId="7550EEAC" w:rsidR="00E361F3" w:rsidRDefault="00E361F3" w:rsidP="00524F6E">
            <w:pPr>
              <w:pStyle w:val="Title"/>
              <w:jc w:val="center"/>
            </w:pPr>
            <w:r>
              <w:t xml:space="preserve">Lab </w:t>
            </w:r>
            <w:sdt>
              <w:sdtPr>
                <w:alias w:val="Category"/>
                <w:tag w:val=""/>
                <w:id w:val="458387856"/>
                <w:placeholder>
                  <w:docPart w:val="EAD6F1904AB14675895B277E74EEF6C2"/>
                </w:placeholder>
                <w:dataBinding w:prefixMappings="xmlns:ns0='http://purl.org/dc/elements/1.1/' xmlns:ns1='http://schemas.openxmlformats.org/package/2006/metadata/core-properties' " w:xpath="/ns1:coreProperties[1]/ns1:category[1]" w:storeItemID="{6C3C8BC8-F283-45AE-878A-BAB7291924A1}"/>
                <w:text/>
              </w:sdtPr>
              <w:sdtContent>
                <w:r w:rsidR="00623F00">
                  <w:t>01</w:t>
                </w:r>
              </w:sdtContent>
            </w:sdt>
          </w:p>
          <w:sdt>
            <w:sdtPr>
              <w:alias w:val="Title"/>
              <w:tag w:val=""/>
              <w:id w:val="1923684307"/>
              <w:placeholder>
                <w:docPart w:val="95E4DD54F4C44BA4893B3E3414C4F95C"/>
              </w:placeholder>
              <w:dataBinding w:prefixMappings="xmlns:ns0='http://purl.org/dc/elements/1.1/' xmlns:ns1='http://schemas.openxmlformats.org/package/2006/metadata/core-properties' " w:xpath="/ns1:coreProperties[1]/ns0:title[1]" w:storeItemID="{6C3C8BC8-F283-45AE-878A-BAB7291924A1}"/>
              <w:text/>
            </w:sdtPr>
            <w:sdtContent>
              <w:p w14:paraId="3AFD5B35" w14:textId="50132E8E" w:rsidR="00E361F3" w:rsidRDefault="006537F8" w:rsidP="00524F6E">
                <w:pPr>
                  <w:pStyle w:val="Subtitle"/>
                  <w:jc w:val="center"/>
                </w:pPr>
                <w:r>
                  <w:t>Introduction to Programming Fundamentals</w:t>
                </w:r>
              </w:p>
            </w:sdtContent>
          </w:sdt>
        </w:tc>
      </w:tr>
    </w:tbl>
    <w:p w14:paraId="49EFBB7C" w14:textId="77777777" w:rsidR="00306E08" w:rsidRDefault="00E361F3" w:rsidP="00E361F3">
      <w:pPr>
        <w:pStyle w:val="Heading1"/>
      </w:pPr>
      <w:r>
        <w:t>National University of Computer and Emerging Sciences</w:t>
      </w:r>
    </w:p>
    <w:p w14:paraId="0CF866F5" w14:textId="1A43BB09" w:rsidR="004C28DC" w:rsidRDefault="00623F00" w:rsidP="00E361F3">
      <w:r>
        <w:t>Fall 2024</w:t>
      </w:r>
    </w:p>
    <w:p w14:paraId="30926F7D" w14:textId="77777777" w:rsidR="004C28DC" w:rsidRDefault="004C28DC">
      <w:r>
        <w:br w:type="page"/>
      </w:r>
    </w:p>
    <w:p w14:paraId="7CCBE7DF" w14:textId="77777777" w:rsidR="00AE01B7" w:rsidRDefault="00AE01B7" w:rsidP="00AE01B7">
      <w:pPr>
        <w:pStyle w:val="Heading1"/>
      </w:pPr>
      <w:r>
        <w:lastRenderedPageBreak/>
        <w:t>Aims and Objectives</w:t>
      </w:r>
    </w:p>
    <w:p w14:paraId="23931417" w14:textId="563D584A" w:rsidR="00B16D37" w:rsidRDefault="00623F00" w:rsidP="001075FF">
      <w:r>
        <w:t>The</w:t>
      </w:r>
      <w:r w:rsidRPr="00623F00">
        <w:t xml:space="preserve"> aim of this</w:t>
      </w:r>
      <w:r>
        <w:t xml:space="preserve"> lab</w:t>
      </w:r>
      <w:r w:rsidRPr="00623F00">
        <w:t xml:space="preserve"> is to equip students with the foundational knowledge and</w:t>
      </w:r>
      <w:r w:rsidR="001075FF">
        <w:rPr>
          <w:b/>
          <w:smallCaps/>
        </w:rPr>
        <w:t xml:space="preserve"> computational thinking </w:t>
      </w:r>
      <w:r w:rsidRPr="00623F00">
        <w:t>necessary to understand and apply fundamental programming concepts.</w:t>
      </w:r>
      <w:r w:rsidR="00B16D37">
        <w:t xml:space="preserve"> </w:t>
      </w:r>
    </w:p>
    <w:p w14:paraId="4DCEE1B4" w14:textId="0E768CB8" w:rsidR="001075FF" w:rsidRDefault="001075FF" w:rsidP="001075FF">
      <w:r>
        <w:t xml:space="preserve">By the end of the lab students </w:t>
      </w:r>
      <w:r w:rsidR="00CB57D5">
        <w:t>will</w:t>
      </w:r>
      <w:r>
        <w:t xml:space="preserve"> be able to: - </w:t>
      </w:r>
    </w:p>
    <w:p w14:paraId="42949193" w14:textId="77777777" w:rsidR="001075FF" w:rsidRDefault="001075FF" w:rsidP="001075FF">
      <w:pPr>
        <w:pStyle w:val="ListParagraph"/>
        <w:numPr>
          <w:ilvl w:val="0"/>
          <w:numId w:val="13"/>
        </w:numPr>
      </w:pPr>
      <w:r w:rsidRPr="001075FF">
        <w:t xml:space="preserve">Apply </w:t>
      </w:r>
      <w:r w:rsidR="00B16D37" w:rsidRPr="00B16D37">
        <w:t xml:space="preserve">problem-solving skills </w:t>
      </w:r>
      <w:r w:rsidRPr="001075FF">
        <w:t>on</w:t>
      </w:r>
      <w:r w:rsidRPr="001075FF">
        <w:rPr>
          <w:b/>
          <w:smallCaps/>
        </w:rPr>
        <w:t xml:space="preserve"> </w:t>
      </w:r>
      <w:r w:rsidR="00B16D37" w:rsidRPr="00B16D37">
        <w:t>real-world examples.</w:t>
      </w:r>
    </w:p>
    <w:p w14:paraId="39F4A46F" w14:textId="740215A3" w:rsidR="001075FF" w:rsidRDefault="001075FF" w:rsidP="001075FF">
      <w:pPr>
        <w:pStyle w:val="ListParagraph"/>
        <w:numPr>
          <w:ilvl w:val="0"/>
          <w:numId w:val="13"/>
        </w:numPr>
      </w:pPr>
      <w:r w:rsidRPr="001075FF">
        <w:t xml:space="preserve">Make </w:t>
      </w:r>
      <w:r>
        <w:t xml:space="preserve">and </w:t>
      </w:r>
      <w:r w:rsidRPr="001075FF">
        <w:t xml:space="preserve">use </w:t>
      </w:r>
      <w:r w:rsidR="00B16D37" w:rsidRPr="00B16D37">
        <w:t>PAC (Problem Analysis Chart) methodology</w:t>
      </w:r>
      <w:r w:rsidRPr="001075FF">
        <w:rPr>
          <w:b/>
          <w:smallCaps/>
        </w:rPr>
        <w:t xml:space="preserve"> </w:t>
      </w:r>
      <w:r w:rsidRPr="001075FF">
        <w:t>to break down a real-world problem</w:t>
      </w:r>
      <w:r w:rsidR="00B16D37" w:rsidRPr="001075FF">
        <w:t>.</w:t>
      </w:r>
    </w:p>
    <w:p w14:paraId="171F3EB5" w14:textId="77777777" w:rsidR="001075FF" w:rsidRDefault="001075FF" w:rsidP="001075FF">
      <w:pPr>
        <w:pStyle w:val="ListParagraph"/>
        <w:numPr>
          <w:ilvl w:val="0"/>
          <w:numId w:val="13"/>
        </w:numPr>
      </w:pPr>
      <w:r w:rsidRPr="001075FF">
        <w:t>Utilize</w:t>
      </w:r>
      <w:r w:rsidRPr="001075FF">
        <w:rPr>
          <w:b/>
          <w:smallCaps/>
        </w:rPr>
        <w:t xml:space="preserve"> </w:t>
      </w:r>
      <w:r w:rsidR="00B16D37" w:rsidRPr="00B16D37">
        <w:t>IPO (Input-Process-Output) Charts.</w:t>
      </w:r>
    </w:p>
    <w:p w14:paraId="073A2F10" w14:textId="6B758940" w:rsidR="00623F00" w:rsidRPr="00B16D37" w:rsidRDefault="001075FF" w:rsidP="001075FF">
      <w:pPr>
        <w:pStyle w:val="ListParagraph"/>
        <w:numPr>
          <w:ilvl w:val="0"/>
          <w:numId w:val="13"/>
        </w:numPr>
      </w:pPr>
      <w:r w:rsidRPr="001075FF">
        <w:t>Design and dry-run</w:t>
      </w:r>
      <w:r w:rsidRPr="001075FF">
        <w:rPr>
          <w:b/>
          <w:smallCaps/>
        </w:rPr>
        <w:t xml:space="preserve"> </w:t>
      </w:r>
      <w:r w:rsidR="00861B72" w:rsidRPr="00861B72">
        <w:t>Flowcharts.</w:t>
      </w:r>
    </w:p>
    <w:p w14:paraId="3CC515BF" w14:textId="6CA7754E" w:rsidR="00E361F3" w:rsidRDefault="00AE01B7" w:rsidP="00AE01B7">
      <w:pPr>
        <w:pStyle w:val="Heading1"/>
      </w:pPr>
      <w:r>
        <w:t>Introduction</w:t>
      </w:r>
    </w:p>
    <w:p w14:paraId="62D85684" w14:textId="77777777" w:rsidR="00CB57D5" w:rsidRDefault="00557EFA" w:rsidP="00557EFA">
      <w:r>
        <w:t>Programming is not just about coding in some computer language, although eventually you will end up doing it. Programming starts with understanding the problem first and designing a solution. This and the next few weeks are aimed at developing these fundamental skills first. Recognizing the actual problem and</w:t>
      </w:r>
      <w:r w:rsidR="00CB57D5">
        <w:t xml:space="preserve"> then</w:t>
      </w:r>
      <w:r>
        <w:t xml:space="preserve"> designing and formalizing a solution. </w:t>
      </w:r>
    </w:p>
    <w:p w14:paraId="5C0491A6" w14:textId="057489D5" w:rsidR="00623F00" w:rsidRDefault="00557EFA" w:rsidP="00557EFA">
      <w:r>
        <w:t xml:space="preserve">This is </w:t>
      </w:r>
      <w:r w:rsidR="0040241E">
        <w:t xml:space="preserve">intense and will require hard work from your end. Don’t be afraid to make mistakes. We are here to correct them. Just do not give in to the temptation of getting the solution from somewhere else other than your brain. </w:t>
      </w:r>
      <w:r w:rsidR="00CB57D5">
        <w:t>So,</w:t>
      </w:r>
      <w:r w:rsidR="0040241E">
        <w:t xml:space="preserve"> buckle up and fire up those sleeping neurons in your brain. </w:t>
      </w:r>
    </w:p>
    <w:p w14:paraId="0260DFFF" w14:textId="51FCBB5D" w:rsidR="00A65F00" w:rsidRDefault="00B723CF" w:rsidP="00A65F00">
      <w:pPr>
        <w:pStyle w:val="Heading1"/>
      </w:pPr>
      <w:r>
        <w:t>Problem Solving</w:t>
      </w:r>
    </w:p>
    <w:p w14:paraId="01F474A8" w14:textId="48943853" w:rsidR="00557EFA" w:rsidRDefault="00B630FB" w:rsidP="00557EFA">
      <w:pPr>
        <w:spacing w:after="0"/>
      </w:pPr>
      <w:r>
        <w:t>Problem-solving in programming is</w:t>
      </w:r>
      <w:r w:rsidR="00557EFA">
        <w:t>: -</w:t>
      </w:r>
    </w:p>
    <w:p w14:paraId="27C3C93C" w14:textId="7925E1DD" w:rsidR="00557EFA" w:rsidRDefault="00B630FB" w:rsidP="00557EFA">
      <w:pPr>
        <w:pStyle w:val="ListParagraph"/>
        <w:numPr>
          <w:ilvl w:val="0"/>
          <w:numId w:val="14"/>
        </w:numPr>
        <w:spacing w:after="0"/>
      </w:pPr>
      <w:r>
        <w:t xml:space="preserve">identifying a problem, </w:t>
      </w:r>
    </w:p>
    <w:p w14:paraId="6AB4AF8A" w14:textId="77777777" w:rsidR="00557EFA" w:rsidRDefault="00B630FB" w:rsidP="00557EFA">
      <w:pPr>
        <w:pStyle w:val="ListParagraph"/>
        <w:numPr>
          <w:ilvl w:val="0"/>
          <w:numId w:val="14"/>
        </w:numPr>
        <w:spacing w:after="0"/>
      </w:pPr>
      <w:r>
        <w:t xml:space="preserve">planning a solution, and </w:t>
      </w:r>
    </w:p>
    <w:p w14:paraId="33659B7C" w14:textId="712FC29B" w:rsidR="00557EFA" w:rsidRDefault="00B630FB" w:rsidP="00557EFA">
      <w:pPr>
        <w:pStyle w:val="ListParagraph"/>
        <w:numPr>
          <w:ilvl w:val="0"/>
          <w:numId w:val="14"/>
        </w:numPr>
        <w:spacing w:after="0"/>
      </w:pPr>
      <w:r>
        <w:t xml:space="preserve">executing that solution </w:t>
      </w:r>
    </w:p>
    <w:p w14:paraId="4DE30249" w14:textId="77777777" w:rsidR="00CB57D5" w:rsidRDefault="00B630FB" w:rsidP="0040241E">
      <w:r>
        <w:t xml:space="preserve">to achieve the desired result. </w:t>
      </w:r>
    </w:p>
    <w:p w14:paraId="0CEC02D5" w14:textId="207BF141" w:rsidR="0040241E" w:rsidRDefault="00B630FB" w:rsidP="0040241E">
      <w:r>
        <w:t>It’s fundamental in programming because it helps create efficient, effective, and scalable solutions.</w:t>
      </w:r>
    </w:p>
    <w:p w14:paraId="71D3D308" w14:textId="4844C983" w:rsidR="00CE5A7E" w:rsidRDefault="0040241E" w:rsidP="0040241E">
      <w:pPr>
        <w:pStyle w:val="Heading3"/>
      </w:pPr>
      <w:r w:rsidRPr="00CE19A8">
        <w:rPr>
          <w:noProof/>
        </w:rPr>
        <w:drawing>
          <wp:anchor distT="0" distB="0" distL="114300" distR="114300" simplePos="0" relativeHeight="251662336" behindDoc="1" locked="0" layoutInCell="1" allowOverlap="1" wp14:anchorId="309A2649" wp14:editId="6C7C6EBE">
            <wp:simplePos x="0" y="0"/>
            <wp:positionH relativeFrom="margin">
              <wp:posOffset>3657600</wp:posOffset>
            </wp:positionH>
            <wp:positionV relativeFrom="paragraph">
              <wp:posOffset>8255</wp:posOffset>
            </wp:positionV>
            <wp:extent cx="2514600" cy="2274570"/>
            <wp:effectExtent l="0" t="0" r="0" b="0"/>
            <wp:wrapTight wrapText="bothSides">
              <wp:wrapPolygon edited="0">
                <wp:start x="0" y="0"/>
                <wp:lineTo x="0" y="21347"/>
                <wp:lineTo x="21436" y="21347"/>
                <wp:lineTo x="21436" y="0"/>
                <wp:lineTo x="0" y="0"/>
              </wp:wrapPolygon>
            </wp:wrapTight>
            <wp:docPr id="58671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1197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4600" cy="2274570"/>
                    </a:xfrm>
                    <a:prstGeom prst="rect">
                      <a:avLst/>
                    </a:prstGeom>
                  </pic:spPr>
                </pic:pic>
              </a:graphicData>
            </a:graphic>
            <wp14:sizeRelH relativeFrom="margin">
              <wp14:pctWidth>0</wp14:pctWidth>
            </wp14:sizeRelH>
            <wp14:sizeRelV relativeFrom="margin">
              <wp14:pctHeight>0</wp14:pctHeight>
            </wp14:sizeRelV>
          </wp:anchor>
        </w:drawing>
      </w:r>
      <w:r w:rsidR="00CE5A7E">
        <w:t>Example</w:t>
      </w:r>
      <w:r w:rsidR="00C9640C">
        <w:t>: Problem Solving 1</w:t>
      </w:r>
      <w:r w:rsidR="00CE5A7E">
        <w:t xml:space="preserve"> </w:t>
      </w:r>
    </w:p>
    <w:p w14:paraId="391ADA63" w14:textId="6F828788" w:rsidR="00CE19A8" w:rsidRDefault="00CE19A8" w:rsidP="00CE19A8">
      <w:r w:rsidRPr="00CE19A8">
        <w:t xml:space="preserve">Imagine that you have the following image, which is a map of a road leading to the building shown in the picture. </w:t>
      </w:r>
      <w:r>
        <w:t xml:space="preserve"> </w:t>
      </w:r>
    </w:p>
    <w:p w14:paraId="512EB357" w14:textId="03180111" w:rsidR="00CE19A8" w:rsidRDefault="00CE19A8" w:rsidP="00CE19A8">
      <w:pPr>
        <w:pStyle w:val="ListParagraph"/>
        <w:numPr>
          <w:ilvl w:val="0"/>
          <w:numId w:val="9"/>
        </w:numPr>
      </w:pPr>
      <w:r w:rsidRPr="00CE19A8">
        <w:t>There is a car and trees.</w:t>
      </w:r>
    </w:p>
    <w:p w14:paraId="608F9AE4" w14:textId="608D14A8" w:rsidR="00CE19A8" w:rsidRDefault="00CE19A8" w:rsidP="00CE19A8">
      <w:pPr>
        <w:pStyle w:val="ListParagraph"/>
        <w:numPr>
          <w:ilvl w:val="0"/>
          <w:numId w:val="9"/>
        </w:numPr>
      </w:pPr>
      <w:r>
        <w:t>The car cannot cross the trees</w:t>
      </w:r>
      <w:r w:rsidRPr="00CE19A8">
        <w:t xml:space="preserve"> </w:t>
      </w:r>
    </w:p>
    <w:p w14:paraId="38255A59" w14:textId="4BEB0F8C" w:rsidR="00CE19A8" w:rsidRDefault="00CE19A8" w:rsidP="00B630FB">
      <w:pPr>
        <w:pStyle w:val="ListParagraph"/>
        <w:numPr>
          <w:ilvl w:val="0"/>
          <w:numId w:val="9"/>
        </w:numPr>
      </w:pPr>
      <w:r w:rsidRPr="00CE19A8">
        <w:t xml:space="preserve">The road is divided into squares to calculate the steps of the car. </w:t>
      </w:r>
    </w:p>
    <w:p w14:paraId="620FE9A5" w14:textId="17A5366B" w:rsidR="00CE19A8" w:rsidRDefault="00CE19A8" w:rsidP="00B630FB">
      <w:pPr>
        <w:pStyle w:val="ListParagraph"/>
        <w:numPr>
          <w:ilvl w:val="0"/>
          <w:numId w:val="9"/>
        </w:numPr>
      </w:pPr>
      <w:r w:rsidRPr="00CE19A8">
        <w:t xml:space="preserve">Each square is considered as one step. </w:t>
      </w:r>
    </w:p>
    <w:p w14:paraId="43C97251" w14:textId="261F859E" w:rsidR="00C57CAB" w:rsidRDefault="00C57CAB" w:rsidP="00B630FB">
      <w:pPr>
        <w:pStyle w:val="ListParagraph"/>
        <w:numPr>
          <w:ilvl w:val="0"/>
          <w:numId w:val="9"/>
        </w:numPr>
      </w:pPr>
      <w:r>
        <w:t>The car can move omni-</w:t>
      </w:r>
      <w:r w:rsidR="0040241E">
        <w:t>directionally</w:t>
      </w:r>
      <w:r>
        <w:t>.</w:t>
      </w:r>
    </w:p>
    <w:p w14:paraId="1A62D67A" w14:textId="1B3F2F8D" w:rsidR="008D12F0" w:rsidRPr="0040241E" w:rsidRDefault="00CE19A8" w:rsidP="00B630FB">
      <w:pPr>
        <w:rPr>
          <w:rStyle w:val="Strong"/>
        </w:rPr>
      </w:pPr>
      <w:r w:rsidRPr="0040241E">
        <w:rPr>
          <w:rStyle w:val="Strong"/>
        </w:rPr>
        <w:t>How can the car arrive at the building?</w:t>
      </w:r>
    </w:p>
    <w:p w14:paraId="26D09B89" w14:textId="2244B6DE" w:rsidR="00CE19A8" w:rsidRPr="00A661F7" w:rsidRDefault="0040241E" w:rsidP="00A661F7">
      <w:pPr>
        <w:tabs>
          <w:tab w:val="left" w:pos="3204"/>
        </w:tabs>
        <w:jc w:val="center"/>
        <w:rPr>
          <w:sz w:val="20"/>
          <w:u w:val="single"/>
        </w:rPr>
      </w:pPr>
      <w:r>
        <w:rPr>
          <w:noProof/>
        </w:rPr>
        <mc:AlternateContent>
          <mc:Choice Requires="wps">
            <w:drawing>
              <wp:anchor distT="0" distB="0" distL="114300" distR="114300" simplePos="0" relativeHeight="251665408" behindDoc="1" locked="0" layoutInCell="1" allowOverlap="1" wp14:anchorId="6F9138D2" wp14:editId="42F7CFE4">
                <wp:simplePos x="0" y="0"/>
                <wp:positionH relativeFrom="column">
                  <wp:posOffset>3733800</wp:posOffset>
                </wp:positionH>
                <wp:positionV relativeFrom="paragraph">
                  <wp:posOffset>73660</wp:posOffset>
                </wp:positionV>
                <wp:extent cx="2362200" cy="175260"/>
                <wp:effectExtent l="0" t="0" r="0" b="0"/>
                <wp:wrapTight wrapText="bothSides">
                  <wp:wrapPolygon edited="0">
                    <wp:start x="0" y="0"/>
                    <wp:lineTo x="0" y="18783"/>
                    <wp:lineTo x="21426" y="18783"/>
                    <wp:lineTo x="21426" y="0"/>
                    <wp:lineTo x="0" y="0"/>
                  </wp:wrapPolygon>
                </wp:wrapTight>
                <wp:docPr id="755089812" name="Text Box 1"/>
                <wp:cNvGraphicFramePr/>
                <a:graphic xmlns:a="http://schemas.openxmlformats.org/drawingml/2006/main">
                  <a:graphicData uri="http://schemas.microsoft.com/office/word/2010/wordprocessingShape">
                    <wps:wsp>
                      <wps:cNvSpPr txBox="1"/>
                      <wps:spPr>
                        <a:xfrm>
                          <a:off x="0" y="0"/>
                          <a:ext cx="2362200" cy="175260"/>
                        </a:xfrm>
                        <a:prstGeom prst="rect">
                          <a:avLst/>
                        </a:prstGeom>
                        <a:solidFill>
                          <a:prstClr val="white"/>
                        </a:solidFill>
                        <a:ln>
                          <a:noFill/>
                        </a:ln>
                      </wps:spPr>
                      <wps:txbx>
                        <w:txbxContent>
                          <w:p w14:paraId="6FBA28FF" w14:textId="7543629B" w:rsidR="0040241E" w:rsidRPr="00146EC9" w:rsidRDefault="0040241E" w:rsidP="0040241E">
                            <w:pPr>
                              <w:pStyle w:val="Caption"/>
                              <w:rPr>
                                <w:rFonts w:asciiTheme="majorHAnsi" w:hAnsiTheme="majorHAnsi"/>
                                <w:b/>
                                <w:noProof/>
                                <w:color w:val="000000" w:themeColor="text1"/>
                                <w:sz w:val="24"/>
                                <w:szCs w:val="24"/>
                              </w:rPr>
                            </w:pPr>
                            <w:r>
                              <w:t xml:space="preserve">Figure </w:t>
                            </w:r>
                            <w:r>
                              <w:fldChar w:fldCharType="begin"/>
                            </w:r>
                            <w:r>
                              <w:instrText xml:space="preserve"> SEQ Figure \* ARABIC </w:instrText>
                            </w:r>
                            <w:r>
                              <w:fldChar w:fldCharType="separate"/>
                            </w:r>
                            <w:r>
                              <w:rPr>
                                <w:noProof/>
                              </w:rPr>
                              <w:t>1</w:t>
                            </w:r>
                            <w:r>
                              <w:fldChar w:fldCharType="end"/>
                            </w:r>
                            <w:r>
                              <w:t>(a) Problem Solving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138D2" id="_x0000_t202" coordsize="21600,21600" o:spt="202" path="m,l,21600r21600,l21600,xe">
                <v:stroke joinstyle="miter"/>
                <v:path gradientshapeok="t" o:connecttype="rect"/>
              </v:shapetype>
              <v:shape id="Text Box 1" o:spid="_x0000_s1026" type="#_x0000_t202" style="position:absolute;left:0;text-align:left;margin-left:294pt;margin-top:5.8pt;width:186pt;height:13.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nJ+GQIAADsEAAAOAAAAZHJzL2Uyb0RvYy54bWysU02P0zAQvSPxHyzfadoiCoqarkpXRUjV&#10;7kpdtGfXsRtLjseM3Sbl1zPORwsLJ8TFmXjG8/Hem+VdW1t2VhgMuILPJlPOlJNQGncs+Lfn7btP&#10;nIUoXCksOFXwiwr8bvX2zbLxuZpDBbZUyCiJC3njC17F6PMsC7JStQgT8MqRUwPWItIvHrMSRUPZ&#10;a5vNp9NF1gCWHkGqEOj2vnfyVZdfayXjo9ZBRWYLTr3F7sTuPKQzWy1FfkThKyOHNsQ/dFEL46jo&#10;NdW9iIKd0PyRqjYSIYCOEwl1BlobqboZaJrZ9NU0+0p41c1C4AR/hSn8v7Ty4bz3T8hi+xlaIjAB&#10;0viQB7pM87Qa6/SlThn5CcLLFTbVRibpcv5+MScuOJPkm338MF90uGa31x5D/KKgZskoOBItHVri&#10;vAuRKlLoGJKKBbCm3Bpr009ybCyysyAKm8pElXqkF79FWZdiHaRXvTvdZLdRkhXbQzvMd4DyQmMj&#10;9IoIXm4NFdqJEJ8EkgRoHJJ1fKRDW2gKDoPFWQX442/3KZ6YIS9nDUmq4OH7SaDizH51xFnS32jg&#10;aBxGw53qDdCIM1oYLzuTHmC0o6kR6hdS+zpVIZdwkmoVPI7mJvbCpm2Rar3ugkhlXsSd23uZUo+A&#10;PrcvAv1ARyQiH2AUm8hfsdLH9vCuTxG06ShLgPYoDjiTQjtehm1KK/Drfxd12/nVTwAAAP//AwBQ&#10;SwMEFAAGAAgAAAAhAGRlUQ7eAAAACQEAAA8AAABkcnMvZG93bnJldi54bWxMj8FOwzAQRO9I/IO1&#10;SFwQdRpElIY4FbRwg0NL1fM2NklEvI5sp0n/nuUEx50Zzb4p17Ptxdn40DlSsFwkIAzVTnfUKDh8&#10;vt3nIEJE0tg7MgouJsC6ur4qsdBuop0572MjuIRCgQraGIdCylC3xmJYuMEQe1/OW4x8+kZqjxOX&#10;216mSZJJix3xhxYHs2lN/b0frYJs68dpR5u77eH1HT+GJj2+XI5K3d7Mz08gopnjXxh+8RkdKmY6&#10;uZF0EL2CxzznLZGNZQaCA6ssYeGk4GGVgqxK+X9B9QMAAP//AwBQSwECLQAUAAYACAAAACEAtoM4&#10;kv4AAADhAQAAEwAAAAAAAAAAAAAAAAAAAAAAW0NvbnRlbnRfVHlwZXNdLnhtbFBLAQItABQABgAI&#10;AAAAIQA4/SH/1gAAAJQBAAALAAAAAAAAAAAAAAAAAC8BAABfcmVscy8ucmVsc1BLAQItABQABgAI&#10;AAAAIQBqWnJ+GQIAADsEAAAOAAAAAAAAAAAAAAAAAC4CAABkcnMvZTJvRG9jLnhtbFBLAQItABQA&#10;BgAIAAAAIQBkZVEO3gAAAAkBAAAPAAAAAAAAAAAAAAAAAHMEAABkcnMvZG93bnJldi54bWxQSwUG&#10;AAAAAAQABADzAAAAfgUAAAAA&#10;" stroked="f">
                <v:textbox inset="0,0,0,0">
                  <w:txbxContent>
                    <w:p w14:paraId="6FBA28FF" w14:textId="7543629B" w:rsidR="0040241E" w:rsidRPr="00146EC9" w:rsidRDefault="0040241E" w:rsidP="0040241E">
                      <w:pPr>
                        <w:pStyle w:val="Caption"/>
                        <w:rPr>
                          <w:rFonts w:asciiTheme="majorHAnsi" w:hAnsiTheme="majorHAnsi"/>
                          <w:b/>
                          <w:noProof/>
                          <w:color w:val="000000" w:themeColor="text1"/>
                          <w:sz w:val="24"/>
                          <w:szCs w:val="24"/>
                        </w:rPr>
                      </w:pPr>
                      <w:r>
                        <w:t xml:space="preserve">Figure </w:t>
                      </w:r>
                      <w:r>
                        <w:fldChar w:fldCharType="begin"/>
                      </w:r>
                      <w:r>
                        <w:instrText xml:space="preserve"> SEQ Figure \* ARABIC </w:instrText>
                      </w:r>
                      <w:r>
                        <w:fldChar w:fldCharType="separate"/>
                      </w:r>
                      <w:r>
                        <w:rPr>
                          <w:noProof/>
                        </w:rPr>
                        <w:t>1</w:t>
                      </w:r>
                      <w:r>
                        <w:fldChar w:fldCharType="end"/>
                      </w:r>
                      <w:r>
                        <w:t>(a) Problem Solving</w:t>
                      </w:r>
                    </w:p>
                  </w:txbxContent>
                </v:textbox>
                <w10:wrap type="tight"/>
              </v:shape>
            </w:pict>
          </mc:Fallback>
        </mc:AlternateContent>
      </w:r>
    </w:p>
    <w:p w14:paraId="5CCAB526" w14:textId="1E0FA8FB" w:rsidR="00B630FB" w:rsidRDefault="00B630FB" w:rsidP="00487629">
      <w:pPr>
        <w:jc w:val="center"/>
      </w:pPr>
      <w:r w:rsidRPr="00B630FB">
        <w:rPr>
          <w:noProof/>
        </w:rPr>
        <w:lastRenderedPageBreak/>
        <w:drawing>
          <wp:inline distT="0" distB="0" distL="0" distR="0" wp14:anchorId="7828FF11" wp14:editId="7F0E7C53">
            <wp:extent cx="3934053" cy="2343150"/>
            <wp:effectExtent l="19050" t="19050" r="28575" b="19050"/>
            <wp:docPr id="1850165972" name="Picture 5" descr="https://lh7-rt.googleusercontent.com/docsz/AD_4nXfFrmz6lR4aTOJLVNs5ti2RgDtB6BbjB51RJiVA6l7bxTudOe94DcOBDy3gvb2fuFC-TPddLx4Ki8YiLVn5qN-MpKF8fT0W4NcSP_gsIwqEAP-Bto72_v8G8mWi9gesTky6EqbUcFhOqB89QAj3kaN7qlqd?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Frmz6lR4aTOJLVNs5ti2RgDtB6BbjB51RJiVA6l7bxTudOe94DcOBDy3gvb2fuFC-TPddLx4Ki8YiLVn5qN-MpKF8fT0W4NcSP_gsIwqEAP-Bto72_v8G8mWi9gesTky6EqbUcFhOqB89QAj3kaN7qlqd?key=jqlz_Gs5jgg7Rbp5y0PZb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2647" cy="2366137"/>
                    </a:xfrm>
                    <a:prstGeom prst="rect">
                      <a:avLst/>
                    </a:prstGeom>
                    <a:noFill/>
                    <a:ln>
                      <a:solidFill>
                        <a:schemeClr val="tx1"/>
                      </a:solidFill>
                    </a:ln>
                  </pic:spPr>
                </pic:pic>
              </a:graphicData>
            </a:graphic>
          </wp:inline>
        </w:drawing>
      </w:r>
    </w:p>
    <w:p w14:paraId="5838B64A" w14:textId="6FB9F9BC" w:rsidR="008D12F0" w:rsidRPr="009D3A3E" w:rsidRDefault="008D12F0" w:rsidP="008D12F0">
      <w:pPr>
        <w:jc w:val="center"/>
        <w:rPr>
          <w:sz w:val="20"/>
          <w:u w:val="single"/>
        </w:rPr>
      </w:pPr>
      <w:r w:rsidRPr="009D3A3E">
        <w:rPr>
          <w:sz w:val="20"/>
          <w:u w:val="single"/>
        </w:rPr>
        <w:t>Figure: 1(b) Problem Solving</w:t>
      </w:r>
    </w:p>
    <w:p w14:paraId="679460CC" w14:textId="0D5A7F2D" w:rsidR="00B630FB" w:rsidRPr="00B630FB" w:rsidRDefault="00B630FB" w:rsidP="00487629">
      <w:pPr>
        <w:jc w:val="center"/>
      </w:pPr>
      <w:r w:rsidRPr="00B630FB">
        <w:rPr>
          <w:noProof/>
        </w:rPr>
        <w:drawing>
          <wp:inline distT="0" distB="0" distL="0" distR="0" wp14:anchorId="57CE3944" wp14:editId="7D090C7A">
            <wp:extent cx="3990724" cy="2396490"/>
            <wp:effectExtent l="19050" t="19050" r="10160" b="22860"/>
            <wp:docPr id="706260926" name="Picture 4" descr="https://lh7-rt.googleusercontent.com/docsz/AD_4nXfPPpS-9gNG8Oc-IkWgJedjIMMe-o8XdHkboWuK27EK4BnmRg_7VfmDijrKcKTsKjVcA9UQBiiPaweYgzUbNpJyMuUs4KfwI--6ZOVnYe6RosvAAD0mzwysWuh06yOwj2_Oc6kUJOR_O1RZy6SM_VIQdquZ?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PPpS-9gNG8Oc-IkWgJedjIMMe-o8XdHkboWuK27EK4BnmRg_7VfmDijrKcKTsKjVcA9UQBiiPaweYgzUbNpJyMuUs4KfwI--6ZOVnYe6RosvAAD0mzwysWuh06yOwj2_Oc6kUJOR_O1RZy6SM_VIQdquZ?key=jqlz_Gs5jgg7Rbp5y0PZb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5129" cy="2417151"/>
                    </a:xfrm>
                    <a:prstGeom prst="rect">
                      <a:avLst/>
                    </a:prstGeom>
                    <a:noFill/>
                    <a:ln>
                      <a:solidFill>
                        <a:schemeClr val="tx1"/>
                      </a:solidFill>
                    </a:ln>
                  </pic:spPr>
                </pic:pic>
              </a:graphicData>
            </a:graphic>
          </wp:inline>
        </w:drawing>
      </w:r>
    </w:p>
    <w:p w14:paraId="425264D3" w14:textId="0C07DA02" w:rsidR="00B630FB" w:rsidRPr="00CE19A8" w:rsidRDefault="008D12F0" w:rsidP="00CE19A8">
      <w:pPr>
        <w:jc w:val="center"/>
        <w:rPr>
          <w:sz w:val="20"/>
        </w:rPr>
      </w:pPr>
      <w:r w:rsidRPr="009D3A3E">
        <w:rPr>
          <w:sz w:val="20"/>
          <w:u w:val="single"/>
        </w:rPr>
        <w:t>Figure: 1(c) Problem Solving</w:t>
      </w:r>
    </w:p>
    <w:p w14:paraId="1E2EC56C" w14:textId="0EF618AD" w:rsidR="00B630FB" w:rsidRDefault="00B630FB" w:rsidP="0065480D">
      <w:r w:rsidRPr="00B630FB">
        <w:t xml:space="preserve">As we can see </w:t>
      </w:r>
      <w:r w:rsidRPr="00B630FB">
        <w:rPr>
          <w:b/>
        </w:rPr>
        <w:t xml:space="preserve">Solution A </w:t>
      </w:r>
      <w:r w:rsidRPr="00B630FB">
        <w:t xml:space="preserve">and </w:t>
      </w:r>
      <w:r w:rsidRPr="00B630FB">
        <w:rPr>
          <w:b/>
        </w:rPr>
        <w:t>Solution B</w:t>
      </w:r>
      <w:r w:rsidRPr="00B630FB">
        <w:t xml:space="preserve"> are both correct solutions to the same problem</w:t>
      </w:r>
      <w:r w:rsidR="0065480D">
        <w:t xml:space="preserve">. We as humans have an innate ability to see through our eyes and create a path. </w:t>
      </w:r>
      <w:r w:rsidR="00CB57D5">
        <w:t>Now, i</w:t>
      </w:r>
      <w:r w:rsidR="0065480D">
        <w:t>magin</w:t>
      </w:r>
      <w:r w:rsidR="00574056">
        <w:t>e</w:t>
      </w:r>
      <w:r w:rsidR="0065480D">
        <w:t xml:space="preserve"> </w:t>
      </w:r>
      <w:r w:rsidR="00CB57D5">
        <w:t xml:space="preserve">that </w:t>
      </w:r>
      <w:r w:rsidR="0065480D">
        <w:t xml:space="preserve">the car </w:t>
      </w:r>
      <w:r w:rsidR="00574056">
        <w:t>is</w:t>
      </w:r>
      <w:r w:rsidR="0065480D">
        <w:t xml:space="preserve"> computer driven and the instructions you can send to the car </w:t>
      </w:r>
      <w:r w:rsidR="00574056">
        <w:t>are</w:t>
      </w:r>
      <w:r w:rsidR="0065480D">
        <w:t xml:space="preserve">: - </w:t>
      </w:r>
    </w:p>
    <w:p w14:paraId="43DDC7D5" w14:textId="70251F58" w:rsidR="0065480D" w:rsidRDefault="00574056" w:rsidP="0065480D">
      <w:pPr>
        <w:pStyle w:val="ListParagraph"/>
        <w:numPr>
          <w:ilvl w:val="0"/>
          <w:numId w:val="15"/>
        </w:numPr>
      </w:pPr>
      <w:r w:rsidRPr="00574056">
        <w:rPr>
          <w:rStyle w:val="Strong"/>
          <w:noProof/>
        </w:rPr>
        <w:drawing>
          <wp:anchor distT="0" distB="0" distL="114300" distR="114300" simplePos="0" relativeHeight="251666432" behindDoc="1" locked="0" layoutInCell="1" allowOverlap="1" wp14:anchorId="3646EBBD" wp14:editId="2582B3BA">
            <wp:simplePos x="0" y="0"/>
            <wp:positionH relativeFrom="margin">
              <wp:posOffset>3448050</wp:posOffset>
            </wp:positionH>
            <wp:positionV relativeFrom="paragraph">
              <wp:posOffset>72390</wp:posOffset>
            </wp:positionV>
            <wp:extent cx="2493645" cy="1668780"/>
            <wp:effectExtent l="0" t="0" r="1905" b="7620"/>
            <wp:wrapTight wrapText="bothSides">
              <wp:wrapPolygon edited="0">
                <wp:start x="0" y="0"/>
                <wp:lineTo x="0" y="21452"/>
                <wp:lineTo x="21451" y="21452"/>
                <wp:lineTo x="21451" y="0"/>
                <wp:lineTo x="0" y="0"/>
              </wp:wrapPolygon>
            </wp:wrapTight>
            <wp:docPr id="1752877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364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80D">
        <w:t>Is it empty on your ([Left, Top, Right, Bottom])? (Computer replies yes or no)</w:t>
      </w:r>
    </w:p>
    <w:p w14:paraId="5F2A8136" w14:textId="288ACE9D" w:rsidR="0065480D" w:rsidRDefault="0065480D" w:rsidP="0065480D">
      <w:pPr>
        <w:pStyle w:val="ListParagraph"/>
        <w:numPr>
          <w:ilvl w:val="0"/>
          <w:numId w:val="15"/>
        </w:numPr>
      </w:pPr>
      <w:r>
        <w:t>Move to your ([Left, Top, Right, Bottom]).</w:t>
      </w:r>
    </w:p>
    <w:p w14:paraId="78CBEDE6" w14:textId="6A9475A5" w:rsidR="0065480D" w:rsidRDefault="0065480D" w:rsidP="0065480D">
      <w:pPr>
        <w:pStyle w:val="ListParagraph"/>
        <w:numPr>
          <w:ilvl w:val="0"/>
          <w:numId w:val="15"/>
        </w:numPr>
      </w:pPr>
      <w:r>
        <w:t>Is destination at your ([Left, Top, Right, Bottom])? (Computer replies yes or no)</w:t>
      </w:r>
    </w:p>
    <w:p w14:paraId="4723F2E4" w14:textId="6449FE00" w:rsidR="00574056" w:rsidRDefault="00574056" w:rsidP="0065480D">
      <w:r w:rsidRPr="00574056">
        <w:rPr>
          <w:rStyle w:val="Strong"/>
        </w:rPr>
        <w:t>Problem:</w:t>
      </w:r>
      <w:r>
        <w:t xml:space="preserve"> Can you write a set of instructions in plain English and using the above specific instructions to guide the car through the maze on, right?</w:t>
      </w:r>
    </w:p>
    <w:p w14:paraId="6D770877" w14:textId="28216473" w:rsidR="0065480D" w:rsidRDefault="0065480D" w:rsidP="0065480D"/>
    <w:p w14:paraId="499AACB9" w14:textId="7F88B7D0" w:rsidR="00574056" w:rsidRDefault="00574056" w:rsidP="00574056">
      <w:r>
        <w:lastRenderedPageBreak/>
        <w:t>Think about the following questions: -</w:t>
      </w:r>
    </w:p>
    <w:p w14:paraId="226C65FD" w14:textId="0D5C2884" w:rsidR="00574056" w:rsidRDefault="00574056" w:rsidP="00574056">
      <w:pPr>
        <w:pStyle w:val="ListParagraph"/>
        <w:numPr>
          <w:ilvl w:val="0"/>
          <w:numId w:val="16"/>
        </w:numPr>
      </w:pPr>
      <w:r>
        <w:t>Is it possible to come up with a set of instructions that will work on any map?</w:t>
      </w:r>
    </w:p>
    <w:p w14:paraId="22DED946" w14:textId="3B00A2A5" w:rsidR="00574056" w:rsidRDefault="00574056" w:rsidP="00574056">
      <w:pPr>
        <w:pStyle w:val="ListParagraph"/>
        <w:numPr>
          <w:ilvl w:val="0"/>
          <w:numId w:val="16"/>
        </w:numPr>
      </w:pPr>
      <w:r>
        <w:t>The instructions that you just gave will they work on any map?</w:t>
      </w:r>
    </w:p>
    <w:p w14:paraId="3853F755" w14:textId="2F54B6EF" w:rsidR="00574056" w:rsidRDefault="00904E4D" w:rsidP="00574056">
      <w:pPr>
        <w:pStyle w:val="ListParagraph"/>
        <w:numPr>
          <w:ilvl w:val="0"/>
          <w:numId w:val="16"/>
        </w:numPr>
      </w:pPr>
      <w:r>
        <w:rPr>
          <w:noProof/>
        </w:rPr>
        <w:drawing>
          <wp:anchor distT="0" distB="0" distL="114300" distR="114300" simplePos="0" relativeHeight="251667456" behindDoc="1" locked="0" layoutInCell="1" allowOverlap="1" wp14:anchorId="1AA5C8AD" wp14:editId="0CACEB0A">
            <wp:simplePos x="0" y="0"/>
            <wp:positionH relativeFrom="column">
              <wp:posOffset>3749040</wp:posOffset>
            </wp:positionH>
            <wp:positionV relativeFrom="paragraph">
              <wp:posOffset>108585</wp:posOffset>
            </wp:positionV>
            <wp:extent cx="2139950" cy="1783080"/>
            <wp:effectExtent l="0" t="0" r="0" b="7620"/>
            <wp:wrapTight wrapText="bothSides">
              <wp:wrapPolygon edited="0">
                <wp:start x="769" y="0"/>
                <wp:lineTo x="0" y="462"/>
                <wp:lineTo x="0" y="21231"/>
                <wp:lineTo x="769" y="21462"/>
                <wp:lineTo x="20574" y="21462"/>
                <wp:lineTo x="21344" y="21231"/>
                <wp:lineTo x="21344" y="462"/>
                <wp:lineTo x="20574" y="0"/>
                <wp:lineTo x="769" y="0"/>
              </wp:wrapPolygon>
            </wp:wrapTight>
            <wp:docPr id="199400796" name="Picture 7" descr="Cash Register Machine W-CR-2000 | Virtual World Communications – One Stop  for All Solutions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sh Register Machine W-CR-2000 | Virtual World Communications – One Stop  for All Solutions in Pakistan"/>
                    <pic:cNvPicPr>
                      <a:picLocks noChangeAspect="1" noChangeArrowheads="1"/>
                    </pic:cNvPicPr>
                  </pic:nvPicPr>
                  <pic:blipFill rotWithShape="1">
                    <a:blip r:embed="rId11">
                      <a:extLst>
                        <a:ext uri="{28A0092B-C50C-407E-A947-70E740481C1C}">
                          <a14:useLocalDpi xmlns:a14="http://schemas.microsoft.com/office/drawing/2010/main" val="0"/>
                        </a:ext>
                      </a:extLst>
                    </a:blip>
                    <a:srcRect t="11039" b="5638"/>
                    <a:stretch/>
                  </pic:blipFill>
                  <pic:spPr bwMode="auto">
                    <a:xfrm>
                      <a:off x="0" y="0"/>
                      <a:ext cx="2139950" cy="178308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574056">
        <w:t>Try using the instructions you just gave on the original map in figure 1(a). Do you end up in the destination?</w:t>
      </w:r>
    </w:p>
    <w:p w14:paraId="6CF35BAE" w14:textId="63997789" w:rsidR="00574056" w:rsidRDefault="00574056" w:rsidP="00574056">
      <w:pPr>
        <w:pStyle w:val="ListParagraph"/>
        <w:numPr>
          <w:ilvl w:val="0"/>
          <w:numId w:val="16"/>
        </w:numPr>
      </w:pPr>
      <w:r>
        <w:t xml:space="preserve">If not </w:t>
      </w:r>
      <w:r w:rsidR="00CB57D5">
        <w:t>give it</w:t>
      </w:r>
      <w:r>
        <w:t xml:space="preserve"> another try?</w:t>
      </w:r>
    </w:p>
    <w:p w14:paraId="5EAAB27C" w14:textId="56BF75DB" w:rsidR="00A65F00" w:rsidRDefault="00B630FB" w:rsidP="00386BDA">
      <w:pPr>
        <w:pStyle w:val="Heading3"/>
      </w:pPr>
      <w:r>
        <w:t>Example</w:t>
      </w:r>
      <w:r w:rsidR="00C9640C">
        <w:t>: Problem Solving 2</w:t>
      </w:r>
    </w:p>
    <w:p w14:paraId="4C6B13F1" w14:textId="2D2F1B7F" w:rsidR="00562ED0" w:rsidRDefault="00B630FB" w:rsidP="00CE5A7E">
      <w:r>
        <w:t>Consider yourself in a situation where you are a cashier (temporarily) at a department store. There</w:t>
      </w:r>
      <w:r w:rsidR="0032697A">
        <w:t xml:space="preserve"> are multiple denominations in the cash register with different quantities of them</w:t>
      </w:r>
      <w:r w:rsidR="007D2EBF">
        <w:t xml:space="preserve"> shown below. You task to is to take out exactly 75.43 USD</w:t>
      </w:r>
    </w:p>
    <w:tbl>
      <w:tblPr>
        <w:tblStyle w:val="TableGrid"/>
        <w:tblW w:w="0" w:type="auto"/>
        <w:tblLook w:val="04A0" w:firstRow="1" w:lastRow="0" w:firstColumn="1" w:lastColumn="0" w:noHBand="0" w:noVBand="1"/>
      </w:tblPr>
      <w:tblGrid>
        <w:gridCol w:w="844"/>
        <w:gridCol w:w="845"/>
        <w:gridCol w:w="845"/>
        <w:gridCol w:w="865"/>
        <w:gridCol w:w="865"/>
        <w:gridCol w:w="865"/>
        <w:gridCol w:w="844"/>
        <w:gridCol w:w="844"/>
        <w:gridCol w:w="864"/>
        <w:gridCol w:w="864"/>
        <w:gridCol w:w="805"/>
      </w:tblGrid>
      <w:tr w:rsidR="007D2EBF" w14:paraId="29DF50B1" w14:textId="084002F0" w:rsidTr="007D2EBF">
        <w:tc>
          <w:tcPr>
            <w:tcW w:w="844" w:type="dxa"/>
          </w:tcPr>
          <w:p w14:paraId="6AC427FE" w14:textId="10DC29BD" w:rsidR="007D2EBF" w:rsidRDefault="007D2EBF" w:rsidP="00CE5A7E">
            <w:r w:rsidRPr="007D2EBF">
              <w:t>$1</w:t>
            </w:r>
          </w:p>
        </w:tc>
        <w:tc>
          <w:tcPr>
            <w:tcW w:w="845" w:type="dxa"/>
          </w:tcPr>
          <w:p w14:paraId="023F2573" w14:textId="4E217F0F" w:rsidR="007D2EBF" w:rsidRDefault="007D2EBF" w:rsidP="00CE5A7E">
            <w:r w:rsidRPr="007D2EBF">
              <w:t>$2</w:t>
            </w:r>
          </w:p>
        </w:tc>
        <w:tc>
          <w:tcPr>
            <w:tcW w:w="845" w:type="dxa"/>
          </w:tcPr>
          <w:p w14:paraId="4B8C6F17" w14:textId="4AB122F6" w:rsidR="007D2EBF" w:rsidRDefault="007D2EBF" w:rsidP="00CE5A7E">
            <w:r w:rsidRPr="007D2EBF">
              <w:t>$5</w:t>
            </w:r>
          </w:p>
        </w:tc>
        <w:tc>
          <w:tcPr>
            <w:tcW w:w="865" w:type="dxa"/>
          </w:tcPr>
          <w:p w14:paraId="658E95AE" w14:textId="00CB52A3" w:rsidR="007D2EBF" w:rsidRDefault="007D2EBF" w:rsidP="00CE5A7E">
            <w:r>
              <w:t>$10</w:t>
            </w:r>
          </w:p>
        </w:tc>
        <w:tc>
          <w:tcPr>
            <w:tcW w:w="865" w:type="dxa"/>
          </w:tcPr>
          <w:p w14:paraId="2A111A44" w14:textId="4E118353" w:rsidR="007D2EBF" w:rsidRDefault="007D2EBF" w:rsidP="00CE5A7E">
            <w:r>
              <w:t>$20</w:t>
            </w:r>
          </w:p>
        </w:tc>
        <w:tc>
          <w:tcPr>
            <w:tcW w:w="865" w:type="dxa"/>
          </w:tcPr>
          <w:p w14:paraId="6D296550" w14:textId="3725A9A6" w:rsidR="007D2EBF" w:rsidRDefault="007D2EBF" w:rsidP="00CE5A7E">
            <w:r>
              <w:t>$50</w:t>
            </w:r>
          </w:p>
        </w:tc>
        <w:tc>
          <w:tcPr>
            <w:tcW w:w="844" w:type="dxa"/>
          </w:tcPr>
          <w:p w14:paraId="68209A42" w14:textId="431C74D5" w:rsidR="007D2EBF" w:rsidRDefault="007D2EBF" w:rsidP="00CE5A7E">
            <w:r w:rsidRPr="007D2EBF">
              <w:t>1¢</w:t>
            </w:r>
          </w:p>
        </w:tc>
        <w:tc>
          <w:tcPr>
            <w:tcW w:w="844" w:type="dxa"/>
          </w:tcPr>
          <w:p w14:paraId="45CABAE8" w14:textId="1B286EBE" w:rsidR="007D2EBF" w:rsidRDefault="007D2EBF" w:rsidP="00CE5A7E">
            <w:r>
              <w:t>5</w:t>
            </w:r>
            <w:r w:rsidRPr="007D2EBF">
              <w:t>¢</w:t>
            </w:r>
          </w:p>
        </w:tc>
        <w:tc>
          <w:tcPr>
            <w:tcW w:w="864" w:type="dxa"/>
          </w:tcPr>
          <w:p w14:paraId="0D712376" w14:textId="5A67B5EA" w:rsidR="007D2EBF" w:rsidRDefault="007D2EBF" w:rsidP="00CE5A7E">
            <w:r>
              <w:t>10</w:t>
            </w:r>
            <w:r w:rsidRPr="007D2EBF">
              <w:t>¢</w:t>
            </w:r>
          </w:p>
        </w:tc>
        <w:tc>
          <w:tcPr>
            <w:tcW w:w="864" w:type="dxa"/>
          </w:tcPr>
          <w:p w14:paraId="486A1CCA" w14:textId="2EB6DEE0" w:rsidR="007D2EBF" w:rsidRDefault="007D2EBF" w:rsidP="00CE5A7E">
            <w:r>
              <w:t>25</w:t>
            </w:r>
            <w:r w:rsidRPr="007D2EBF">
              <w:t>¢</w:t>
            </w:r>
          </w:p>
        </w:tc>
        <w:tc>
          <w:tcPr>
            <w:tcW w:w="805" w:type="dxa"/>
          </w:tcPr>
          <w:p w14:paraId="1ABD7081" w14:textId="6888E574" w:rsidR="007D2EBF" w:rsidRDefault="007D2EBF" w:rsidP="00CE5A7E">
            <w:r>
              <w:t>50</w:t>
            </w:r>
            <w:r w:rsidRPr="007D2EBF">
              <w:t>¢</w:t>
            </w:r>
          </w:p>
        </w:tc>
      </w:tr>
      <w:tr w:rsidR="007D2EBF" w14:paraId="5A2C9958" w14:textId="7091CAFE" w:rsidTr="007D2EBF">
        <w:tc>
          <w:tcPr>
            <w:tcW w:w="844" w:type="dxa"/>
          </w:tcPr>
          <w:p w14:paraId="772771EF" w14:textId="068130BA" w:rsidR="007D2EBF" w:rsidRDefault="007D2EBF" w:rsidP="00CE5A7E">
            <w:r>
              <w:t>70 bills</w:t>
            </w:r>
          </w:p>
        </w:tc>
        <w:tc>
          <w:tcPr>
            <w:tcW w:w="845" w:type="dxa"/>
          </w:tcPr>
          <w:p w14:paraId="3F4AE3A6" w14:textId="4EFDE20B" w:rsidR="007D2EBF" w:rsidRDefault="007D2EBF" w:rsidP="00CE5A7E">
            <w:r>
              <w:t>1 bill</w:t>
            </w:r>
          </w:p>
        </w:tc>
        <w:tc>
          <w:tcPr>
            <w:tcW w:w="845" w:type="dxa"/>
          </w:tcPr>
          <w:p w14:paraId="370C1AAB" w14:textId="129F0E66" w:rsidR="007D2EBF" w:rsidRDefault="007D2EBF" w:rsidP="00CE5A7E">
            <w:r>
              <w:t>5 bills</w:t>
            </w:r>
          </w:p>
        </w:tc>
        <w:tc>
          <w:tcPr>
            <w:tcW w:w="865" w:type="dxa"/>
          </w:tcPr>
          <w:p w14:paraId="6667D0E9" w14:textId="559C3912" w:rsidR="007D2EBF" w:rsidRDefault="007D2EBF" w:rsidP="00CE5A7E">
            <w:r>
              <w:t>3 bills</w:t>
            </w:r>
          </w:p>
        </w:tc>
        <w:tc>
          <w:tcPr>
            <w:tcW w:w="865" w:type="dxa"/>
          </w:tcPr>
          <w:p w14:paraId="37C65CBA" w14:textId="3B8F5ACD" w:rsidR="007D2EBF" w:rsidRDefault="007D2EBF" w:rsidP="00CE5A7E">
            <w:r>
              <w:t>1 bill</w:t>
            </w:r>
          </w:p>
        </w:tc>
        <w:tc>
          <w:tcPr>
            <w:tcW w:w="865" w:type="dxa"/>
          </w:tcPr>
          <w:p w14:paraId="4FE01C7E" w14:textId="190D1CBD" w:rsidR="007D2EBF" w:rsidRDefault="007D2EBF" w:rsidP="00CE5A7E">
            <w:r>
              <w:t>0 bills</w:t>
            </w:r>
          </w:p>
        </w:tc>
        <w:tc>
          <w:tcPr>
            <w:tcW w:w="844" w:type="dxa"/>
          </w:tcPr>
          <w:p w14:paraId="63B1EE34" w14:textId="2E228022" w:rsidR="007D2EBF" w:rsidRDefault="007D2EBF" w:rsidP="00CE5A7E">
            <w:r>
              <w:t>10 coins</w:t>
            </w:r>
          </w:p>
        </w:tc>
        <w:tc>
          <w:tcPr>
            <w:tcW w:w="844" w:type="dxa"/>
          </w:tcPr>
          <w:p w14:paraId="3C0C3854" w14:textId="04419A15" w:rsidR="007D2EBF" w:rsidRDefault="007D2EBF" w:rsidP="00CE5A7E">
            <w:r>
              <w:t>5 coins</w:t>
            </w:r>
          </w:p>
        </w:tc>
        <w:tc>
          <w:tcPr>
            <w:tcW w:w="864" w:type="dxa"/>
          </w:tcPr>
          <w:p w14:paraId="3BD9B686" w14:textId="257BB5E0" w:rsidR="007D2EBF" w:rsidRDefault="007D2EBF" w:rsidP="00CE5A7E">
            <w:r>
              <w:t>5 coins</w:t>
            </w:r>
          </w:p>
        </w:tc>
        <w:tc>
          <w:tcPr>
            <w:tcW w:w="864" w:type="dxa"/>
          </w:tcPr>
          <w:p w14:paraId="2A3BFB83" w14:textId="501CC155" w:rsidR="007D2EBF" w:rsidRDefault="007D2EBF" w:rsidP="00CE5A7E">
            <w:r>
              <w:t>2 coins</w:t>
            </w:r>
          </w:p>
        </w:tc>
        <w:tc>
          <w:tcPr>
            <w:tcW w:w="805" w:type="dxa"/>
          </w:tcPr>
          <w:p w14:paraId="24257314" w14:textId="2C1870D9" w:rsidR="007D2EBF" w:rsidRDefault="007D2EBF" w:rsidP="00CE5A7E">
            <w:r>
              <w:t>150 coins</w:t>
            </w:r>
          </w:p>
        </w:tc>
      </w:tr>
    </w:tbl>
    <w:p w14:paraId="279C661B" w14:textId="77777777" w:rsidR="007D2EBF" w:rsidRDefault="007D2EBF" w:rsidP="007D2EBF">
      <w:r>
        <w:t>Think about the following questions: -</w:t>
      </w:r>
    </w:p>
    <w:p w14:paraId="036DD54C" w14:textId="63A9CA48" w:rsidR="007D2EBF" w:rsidRDefault="007D2EBF" w:rsidP="007D2EBF">
      <w:pPr>
        <w:pStyle w:val="ListParagraph"/>
        <w:numPr>
          <w:ilvl w:val="0"/>
          <w:numId w:val="17"/>
        </w:numPr>
      </w:pPr>
      <w:r>
        <w:t>Is there more than 1 correct answer?</w:t>
      </w:r>
    </w:p>
    <w:p w14:paraId="5937805F" w14:textId="03C208EC" w:rsidR="007D2EBF" w:rsidRDefault="007D2EBF" w:rsidP="007D2EBF">
      <w:pPr>
        <w:pStyle w:val="ListParagraph"/>
        <w:numPr>
          <w:ilvl w:val="0"/>
          <w:numId w:val="17"/>
        </w:numPr>
      </w:pPr>
      <w:r>
        <w:t>What is the goal, what is the input?</w:t>
      </w:r>
    </w:p>
    <w:p w14:paraId="37C3F2BC" w14:textId="25608014" w:rsidR="00904E4D" w:rsidRDefault="00904E4D" w:rsidP="007D2EBF">
      <w:pPr>
        <w:pStyle w:val="ListParagraph"/>
        <w:numPr>
          <w:ilvl w:val="0"/>
          <w:numId w:val="17"/>
        </w:numPr>
      </w:pPr>
      <w:r>
        <w:t>What went in through your brain to solve the problem?</w:t>
      </w:r>
    </w:p>
    <w:p w14:paraId="3247D06A" w14:textId="493E2D0E" w:rsidR="00904E4D" w:rsidRDefault="00904E4D" w:rsidP="007D2EBF">
      <w:pPr>
        <w:pStyle w:val="ListParagraph"/>
        <w:numPr>
          <w:ilvl w:val="0"/>
          <w:numId w:val="17"/>
        </w:numPr>
      </w:pPr>
      <w:r>
        <w:t>Can you write that process in form of steps in plain English?</w:t>
      </w:r>
    </w:p>
    <w:p w14:paraId="1E68D0D9" w14:textId="7EBD20CA" w:rsidR="00904E4D" w:rsidRDefault="00904E4D" w:rsidP="007D2EBF">
      <w:pPr>
        <w:pStyle w:val="ListParagraph"/>
        <w:numPr>
          <w:ilvl w:val="0"/>
          <w:numId w:val="17"/>
        </w:numPr>
      </w:pPr>
      <w:r>
        <w:t>Will these steps work for some other amounts let’s say 89.23 USD?</w:t>
      </w:r>
    </w:p>
    <w:p w14:paraId="4893A6D3" w14:textId="6CE66128" w:rsidR="007D2EBF" w:rsidRDefault="00904E4D" w:rsidP="007D2EBF">
      <w:pPr>
        <w:pStyle w:val="ListParagraph"/>
        <w:numPr>
          <w:ilvl w:val="0"/>
          <w:numId w:val="17"/>
        </w:numPr>
      </w:pPr>
      <w:r>
        <w:t>If the amount of 75.43 USD and the quantities of bills and coins are not fixed is there a set of steps that can be taken to get the exact change every time?</w:t>
      </w:r>
    </w:p>
    <w:p w14:paraId="5E0D4237" w14:textId="70EFD423" w:rsidR="00904E4D" w:rsidRDefault="00904E4D" w:rsidP="00904E4D">
      <w:pPr>
        <w:pStyle w:val="ListParagraph"/>
        <w:numPr>
          <w:ilvl w:val="0"/>
          <w:numId w:val="17"/>
        </w:numPr>
        <w:spacing w:after="0"/>
      </w:pPr>
      <w:r>
        <w:t>Do these steps lead you to the correct answer for 75.43 USD?</w:t>
      </w:r>
    </w:p>
    <w:p w14:paraId="3A86C738" w14:textId="0F1439D5" w:rsidR="00CE5A7E" w:rsidRDefault="00CE5A7E" w:rsidP="00CE5A7E">
      <w:pPr>
        <w:pStyle w:val="Heading1"/>
      </w:pPr>
      <w:r>
        <w:t>Problem Analysis Chart</w:t>
      </w:r>
    </w:p>
    <w:p w14:paraId="5868FCAE" w14:textId="6C3B02FA" w:rsidR="00904E4D" w:rsidRDefault="00CE5A7E" w:rsidP="00904E4D">
      <w:pPr>
        <w:spacing w:after="0"/>
      </w:pPr>
      <w:r w:rsidRPr="00CE5A7E">
        <w:t xml:space="preserve">The Problem Analysis Chart (PAC) is a tool used in troubleshooting problems, especially in programming and systems development. It allows </w:t>
      </w:r>
      <w:r w:rsidR="00904E4D">
        <w:t>problems</w:t>
      </w:r>
      <w:r w:rsidRPr="00CE5A7E">
        <w:t xml:space="preserve"> to be broken down into smaller, more manageable parts and is often used to plan and document the steps needed to solve a problem using a programming language like C.</w:t>
      </w:r>
    </w:p>
    <w:p w14:paraId="7378F9AF" w14:textId="2C306A41" w:rsidR="00CE5A7E" w:rsidRDefault="00CE5A7E" w:rsidP="00904E4D">
      <w:pPr>
        <w:spacing w:after="0"/>
        <w:jc w:val="center"/>
      </w:pPr>
      <w:r>
        <w:rPr>
          <w:noProof/>
        </w:rPr>
        <w:drawing>
          <wp:inline distT="0" distB="0" distL="0" distR="0" wp14:anchorId="0BACCED3" wp14:editId="71AF46C6">
            <wp:extent cx="4579620" cy="1961017"/>
            <wp:effectExtent l="0" t="0" r="0" b="1270"/>
            <wp:docPr id="5" name="Picture 1" descr="https://lh7-rt.googleusercontent.com/docsz/AD_4nXdz2XUmj0rHm4SL2kVceMxku59G1FUUZZzq08WbS8dzJnlUSxZcwpNprvXvSKZhXWUu3g8vZr7jBlQcFgRZkgL0Dz8PPhRDpususLLTzZ3NvQcSLGYcoyGl8REcxsH_LD08cO-M6lMTDU-kG85aAPLAbXn8?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7-rt.googleusercontent.com/docsz/AD_4nXdz2XUmj0rHm4SL2kVceMxku59G1FUUZZzq08WbS8dzJnlUSxZcwpNprvXvSKZhXWUu3g8vZr7jBlQcFgRZkgL0Dz8PPhRDpususLLTzZ3NvQcSLGYcoyGl8REcxsH_LD08cO-M6lMTDU-kG85aAPLAbXn8?key=jqlz_Gs5jgg7Rbp5y0PZbQ"/>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2396" cy="1970770"/>
                    </a:xfrm>
                    <a:prstGeom prst="rect">
                      <a:avLst/>
                    </a:prstGeom>
                    <a:noFill/>
                    <a:ln>
                      <a:noFill/>
                    </a:ln>
                  </pic:spPr>
                </pic:pic>
              </a:graphicData>
            </a:graphic>
          </wp:inline>
        </w:drawing>
      </w:r>
    </w:p>
    <w:p w14:paraId="43B6929D" w14:textId="766F9049" w:rsidR="00CE5A7E" w:rsidRPr="009D3A3E" w:rsidRDefault="008D12F0" w:rsidP="00CE5A7E">
      <w:pPr>
        <w:jc w:val="center"/>
        <w:rPr>
          <w:sz w:val="20"/>
          <w:u w:val="single"/>
        </w:rPr>
      </w:pPr>
      <w:r w:rsidRPr="009D3A3E">
        <w:rPr>
          <w:sz w:val="20"/>
          <w:u w:val="single"/>
        </w:rPr>
        <w:t xml:space="preserve">Figure: 3 </w:t>
      </w:r>
      <w:r w:rsidR="00CE5A7E" w:rsidRPr="009D3A3E">
        <w:rPr>
          <w:sz w:val="20"/>
          <w:u w:val="single"/>
        </w:rPr>
        <w:t>An Example of a Problem Analysis Chart (PAC)</w:t>
      </w:r>
    </w:p>
    <w:p w14:paraId="7A12C369" w14:textId="68983C45" w:rsidR="00392CEB" w:rsidRPr="00CE5A7E" w:rsidRDefault="00392CEB" w:rsidP="00392CEB">
      <w:r>
        <w:lastRenderedPageBreak/>
        <w:t xml:space="preserve">In a Problem Analysis Chart there are 4 sections that we need to concentrate on. The Top Left section is the data for the problem we are currently trying to solve, so it will include things such as variables, numerical data, percentile and more. The Top Right section is the desired output we require which is what the problem is based on. The bottom left section is the processing section where the necessary steps are enlisted to ensure the correct output for the required results, and the bottom right section are alternate solutions as a problem can have multiple solutions to achieve the same result. </w:t>
      </w:r>
    </w:p>
    <w:p w14:paraId="715A04C9" w14:textId="6E199B98" w:rsidR="00CE5A7E" w:rsidRDefault="00CE5A7E" w:rsidP="00904E4D">
      <w:pPr>
        <w:pStyle w:val="Heading3"/>
      </w:pPr>
      <w:r>
        <w:t>Example</w:t>
      </w:r>
      <w:r w:rsidR="00C9640C">
        <w:t>: PAC</w:t>
      </w:r>
    </w:p>
    <w:p w14:paraId="2E9D669F" w14:textId="412F0BC7" w:rsidR="00CE5A7E" w:rsidRDefault="00CE5A7E" w:rsidP="00CE5A7E">
      <w:r>
        <w:t xml:space="preserve">We have a problem in which we want to calculate the gross pay of an employee at the department store that you were previously working as a cashier (assume you are the general manager of that department store). Since you studied well you remember the formula for calculating the formula for gross pay. But I will write it down anyway for </w:t>
      </w:r>
      <w:r w:rsidR="00392CEB">
        <w:t>ease of use.</w:t>
      </w:r>
    </w:p>
    <w:p w14:paraId="49EB1DDA" w14:textId="7A668648" w:rsidR="00392CEB" w:rsidRPr="00392CEB" w:rsidRDefault="00392CEB" w:rsidP="00392CEB">
      <w:pPr>
        <w:pStyle w:val="Quote"/>
        <w:rPr>
          <w:b/>
          <w:bCs/>
        </w:rPr>
      </w:pPr>
      <w:r w:rsidRPr="00392CEB">
        <w:rPr>
          <w:b/>
          <w:bCs/>
        </w:rPr>
        <w:t>Gross</w:t>
      </w:r>
      <w:r w:rsidR="00E10C23">
        <w:rPr>
          <w:b/>
          <w:bCs/>
        </w:rPr>
        <w:t xml:space="preserve"> </w:t>
      </w:r>
      <w:r w:rsidRPr="00392CEB">
        <w:rPr>
          <w:b/>
          <w:bCs/>
        </w:rPr>
        <w:t>Pay = Hours*Pay</w:t>
      </w:r>
      <w:r w:rsidR="00E10C23">
        <w:rPr>
          <w:b/>
          <w:bCs/>
        </w:rPr>
        <w:t xml:space="preserve"> </w:t>
      </w:r>
      <w:r w:rsidRPr="00392CEB">
        <w:rPr>
          <w:b/>
          <w:bCs/>
        </w:rPr>
        <w:t>Rate </w:t>
      </w:r>
      <w:r>
        <w:rPr>
          <w:b/>
          <w:bCs/>
        </w:rPr>
        <w:br/>
        <w:t>Payrate = 20$/HR</w:t>
      </w:r>
      <w:r>
        <w:t>.</w:t>
      </w:r>
      <w:r>
        <w:br/>
      </w:r>
      <w:r w:rsidRPr="00392CEB">
        <w:rPr>
          <w:b/>
          <w:bCs/>
        </w:rPr>
        <w:t>Hours = 12</w:t>
      </w:r>
    </w:p>
    <w:p w14:paraId="7FC6D5D4" w14:textId="115E850F" w:rsidR="00392CEB" w:rsidRDefault="00392CEB" w:rsidP="00CE5A7E">
      <w:r>
        <w:t>We need to develop a PAC chart for the above-mentioned problem.</w:t>
      </w:r>
    </w:p>
    <w:p w14:paraId="1CEBA38D" w14:textId="255CE07C" w:rsidR="00392CEB" w:rsidRDefault="00392CEB" w:rsidP="00CE5A7E">
      <w:r>
        <w:rPr>
          <w:noProof/>
        </w:rPr>
        <w:drawing>
          <wp:inline distT="0" distB="0" distL="0" distR="0" wp14:anchorId="771CBC60" wp14:editId="48F04F07">
            <wp:extent cx="5943600" cy="2082800"/>
            <wp:effectExtent l="0" t="0" r="0" b="0"/>
            <wp:docPr id="4" name="Picture 1" descr="https://lh7-rt.googleusercontent.com/docsz/AD_4nXciNPAsyfJuRha6vbcAOBXdgMSsBez0gFKw-tvxqTD6QUNYTEExWKc6klLNP9bTcMdvWcxR_YX9OcREum4yJqdYFsiZ-Kv1pmNrPVpMzncK7ytCjHB_y0DyPQYYQ5HqiMxaoDOaxg6GKVRZ2bJ3Tw6eoKMy?key=jqlz_Gs5jgg7Rbp5y0PZ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7-rt.googleusercontent.com/docsz/AD_4nXciNPAsyfJuRha6vbcAOBXdgMSsBez0gFKw-tvxqTD6QUNYTEExWKc6klLNP9bTcMdvWcxR_YX9OcREum4yJqdYFsiZ-Kv1pmNrPVpMzncK7ytCjHB_y0DyPQYYQ5HqiMxaoDOaxg6GKVRZ2bJ3Tw6eoKMy?key=jqlz_Gs5jgg7Rbp5y0PZbQ"/>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4CB8DBA3" w14:textId="5C554840" w:rsidR="008D12F0" w:rsidRPr="009D3A3E" w:rsidRDefault="008D12F0" w:rsidP="009D3A3E">
      <w:pPr>
        <w:jc w:val="center"/>
        <w:rPr>
          <w:rFonts w:cstheme="minorHAnsi"/>
          <w:sz w:val="20"/>
          <w:u w:val="single"/>
        </w:rPr>
      </w:pPr>
      <w:r w:rsidRPr="009D3A3E">
        <w:rPr>
          <w:rFonts w:cstheme="minorHAnsi"/>
          <w:sz w:val="20"/>
          <w:u w:val="single"/>
        </w:rPr>
        <w:t>Figure:</w:t>
      </w:r>
      <w:r w:rsidR="009D3A3E" w:rsidRPr="009D3A3E">
        <w:rPr>
          <w:rFonts w:cstheme="minorHAnsi"/>
          <w:sz w:val="20"/>
          <w:u w:val="single"/>
        </w:rPr>
        <w:t xml:space="preserve"> </w:t>
      </w:r>
      <w:r w:rsidRPr="009D3A3E">
        <w:rPr>
          <w:rFonts w:cstheme="minorHAnsi"/>
          <w:sz w:val="20"/>
          <w:u w:val="single"/>
        </w:rPr>
        <w:t xml:space="preserve">4 </w:t>
      </w:r>
      <w:r w:rsidR="009D3A3E" w:rsidRPr="009D3A3E">
        <w:rPr>
          <w:rFonts w:cstheme="minorHAnsi"/>
          <w:sz w:val="20"/>
          <w:u w:val="single"/>
        </w:rPr>
        <w:t>Example of PAC chart</w:t>
      </w:r>
    </w:p>
    <w:p w14:paraId="64962495" w14:textId="7134B337" w:rsidR="00392CEB" w:rsidRDefault="00392CEB" w:rsidP="00CE5A7E">
      <w:r>
        <w:t>In the problem listed we identified that Hours and Pay Rate are the data that we are given so it is fed into the top left section of the chart. We require the gross pay of the employee so that goes to our required results section. A formula is required to calculate the gross pay so we can put it in the processing section, finally we can have multiple solutions to the problem as we can have an adaptive pay scale and hour scale.</w:t>
      </w:r>
    </w:p>
    <w:p w14:paraId="1F7A7F6A" w14:textId="77777777" w:rsidR="00E10C23" w:rsidRDefault="00E10C23">
      <w:pPr>
        <w:jc w:val="left"/>
      </w:pPr>
      <w:r>
        <w:br w:type="page"/>
      </w:r>
    </w:p>
    <w:p w14:paraId="46736BD0" w14:textId="0A66A953" w:rsidR="00DF7755" w:rsidRDefault="00392CEB" w:rsidP="00392CEB">
      <w:pPr>
        <w:rPr>
          <w:rFonts w:ascii="Segoe UI Emoji" w:hAnsi="Segoe UI Emoji" w:cs="Segoe UI Emoji"/>
          <w:sz w:val="56"/>
          <w:szCs w:val="56"/>
        </w:rPr>
      </w:pPr>
      <w:r>
        <w:lastRenderedPageBreak/>
        <w:t>Some more problems to solve</w:t>
      </w:r>
      <w:r>
        <w:rPr>
          <w:rFonts w:ascii="Segoe UI Emoji" w:hAnsi="Segoe UI Emoji" w:cs="Segoe UI Emoji"/>
          <w:sz w:val="56"/>
          <w:szCs w:val="56"/>
        </w:rPr>
        <w:t xml:space="preserve"> </w:t>
      </w:r>
      <w:r w:rsidRPr="00392CEB">
        <w:rPr>
          <w:rFonts w:ascii="Segoe UI Emoji" w:hAnsi="Segoe UI Emoji" w:cs="Segoe UI Emoji"/>
          <w:sz w:val="56"/>
          <w:szCs w:val="56"/>
        </w:rPr>
        <w:t>🥲</w:t>
      </w:r>
    </w:p>
    <w:p w14:paraId="193954BB" w14:textId="76A0B560" w:rsidR="00DF7755" w:rsidRDefault="00DF7755" w:rsidP="00DA6D37">
      <w:pPr>
        <w:rPr>
          <w:rFonts w:cstheme="minorHAnsi"/>
          <w:b/>
          <w:bCs/>
          <w:sz w:val="24"/>
          <w:szCs w:val="24"/>
        </w:rPr>
      </w:pPr>
      <w:r w:rsidRPr="009971EF">
        <w:rPr>
          <w:rFonts w:cstheme="minorHAnsi"/>
          <w:b/>
          <w:bCs/>
          <w:sz w:val="24"/>
          <w:szCs w:val="24"/>
        </w:rPr>
        <w:t>Create PAC Charts of the following problems</w:t>
      </w:r>
      <w:r w:rsidR="00E10C23">
        <w:rPr>
          <w:rFonts w:cstheme="minorHAnsi"/>
          <w:b/>
          <w:bCs/>
          <w:sz w:val="24"/>
          <w:szCs w:val="24"/>
        </w:rPr>
        <w:t>: -</w:t>
      </w:r>
    </w:p>
    <w:p w14:paraId="58DA4C91" w14:textId="08D0520F" w:rsidR="00E10C23" w:rsidRPr="00E10C23" w:rsidRDefault="00E10C23" w:rsidP="00E10C23">
      <w:pPr>
        <w:pStyle w:val="ListParagraph"/>
        <w:numPr>
          <w:ilvl w:val="0"/>
          <w:numId w:val="19"/>
        </w:numPr>
      </w:pPr>
      <w:r>
        <w:t>Example 2 in the previous section. (denominations and exact cash).</w:t>
      </w:r>
    </w:p>
    <w:p w14:paraId="6B313140" w14:textId="5BFADAFB" w:rsidR="00DA6D37" w:rsidRPr="00E10C23" w:rsidRDefault="00DA6D37" w:rsidP="00E10C23">
      <w:pPr>
        <w:pStyle w:val="ListParagraph"/>
        <w:numPr>
          <w:ilvl w:val="0"/>
          <w:numId w:val="19"/>
        </w:numPr>
        <w:rPr>
          <w:rFonts w:cstheme="minorHAnsi"/>
          <w:sz w:val="24"/>
          <w:szCs w:val="24"/>
        </w:rPr>
      </w:pPr>
      <w:r w:rsidRPr="00E10C23">
        <w:rPr>
          <w:rFonts w:cstheme="minorHAnsi"/>
        </w:rPr>
        <w:t>Find the largest of three numbers entered by the user.</w:t>
      </w:r>
      <w:r w:rsidR="00715FB4" w:rsidRPr="00E10C23">
        <w:rPr>
          <w:rFonts w:cstheme="minorHAnsi"/>
        </w:rPr>
        <w:t xml:space="preserve"> The user will take 3 random values as input. (Note they can be constants)</w:t>
      </w:r>
    </w:p>
    <w:p w14:paraId="593B4821" w14:textId="4160128E" w:rsidR="00DA6D37" w:rsidRPr="00E10C23" w:rsidRDefault="00DA6D37" w:rsidP="00E10C23">
      <w:pPr>
        <w:pStyle w:val="ListParagraph"/>
        <w:numPr>
          <w:ilvl w:val="0"/>
          <w:numId w:val="19"/>
        </w:numPr>
        <w:rPr>
          <w:rFonts w:cstheme="minorHAnsi"/>
        </w:rPr>
      </w:pPr>
      <w:r w:rsidRPr="00E10C23">
        <w:rPr>
          <w:rFonts w:cstheme="minorHAnsi"/>
        </w:rPr>
        <w:t>Calculate the sum of the digits of a given number.</w:t>
      </w:r>
    </w:p>
    <w:p w14:paraId="689E90D0" w14:textId="1DB4AB47" w:rsidR="00E10C23" w:rsidRPr="00E10C23" w:rsidRDefault="00DA6D37" w:rsidP="00E10C23">
      <w:pPr>
        <w:pStyle w:val="ListParagraph"/>
        <w:numPr>
          <w:ilvl w:val="0"/>
          <w:numId w:val="19"/>
        </w:numPr>
        <w:rPr>
          <w:rFonts w:cstheme="minorHAnsi"/>
        </w:rPr>
      </w:pPr>
      <w:r w:rsidRPr="00E10C23">
        <w:rPr>
          <w:rFonts w:cstheme="minorHAnsi"/>
        </w:rPr>
        <w:t xml:space="preserve">Find whether a given number is </w:t>
      </w:r>
      <w:r w:rsidR="00715FB4" w:rsidRPr="00E10C23">
        <w:rPr>
          <w:rFonts w:cstheme="minorHAnsi"/>
        </w:rPr>
        <w:t>even</w:t>
      </w:r>
      <w:r w:rsidRPr="00E10C23">
        <w:rPr>
          <w:rFonts w:cstheme="minorHAnsi"/>
        </w:rPr>
        <w:t xml:space="preserve"> or </w:t>
      </w:r>
      <w:r w:rsidR="00715FB4" w:rsidRPr="00E10C23">
        <w:rPr>
          <w:rFonts w:cstheme="minorHAnsi"/>
        </w:rPr>
        <w:t>od</w:t>
      </w:r>
      <w:r w:rsidR="006537F8" w:rsidRPr="00E10C23">
        <w:rPr>
          <w:rFonts w:cstheme="minorHAnsi"/>
        </w:rPr>
        <w:t>d</w:t>
      </w:r>
      <w:r w:rsidRPr="00E10C23">
        <w:rPr>
          <w:rFonts w:cstheme="minorHAnsi"/>
        </w:rPr>
        <w:t>.</w:t>
      </w:r>
      <w:r w:rsidR="006537F8" w:rsidRPr="00E10C23">
        <w:rPr>
          <w:rFonts w:cstheme="minorHAnsi"/>
        </w:rPr>
        <w:t xml:space="preserve"> </w:t>
      </w:r>
    </w:p>
    <w:p w14:paraId="3368E8A7" w14:textId="52141CB8" w:rsidR="00DA6D37" w:rsidRPr="00E10C23" w:rsidRDefault="00A854A3" w:rsidP="00E10C23">
      <w:pPr>
        <w:pStyle w:val="ListParagraph"/>
        <w:numPr>
          <w:ilvl w:val="0"/>
          <w:numId w:val="19"/>
        </w:numPr>
        <w:rPr>
          <w:rFonts w:cstheme="minorHAnsi"/>
        </w:rPr>
      </w:pPr>
      <w:r w:rsidRPr="00E10C23">
        <w:rPr>
          <w:rFonts w:cstheme="minorHAnsi"/>
        </w:rPr>
        <w:t>Alternatively,</w:t>
      </w:r>
      <w:r w:rsidR="006537F8" w:rsidRPr="00E10C23">
        <w:rPr>
          <w:rFonts w:cstheme="minorHAnsi"/>
        </w:rPr>
        <w:t xml:space="preserve"> the user would take two numbers as input, multiply them and then determine if it is an Odd or Even number</w:t>
      </w:r>
    </w:p>
    <w:p w14:paraId="32814CB1" w14:textId="77777777" w:rsidR="00392CEB" w:rsidRDefault="00392CEB">
      <w:r>
        <w:br w:type="page"/>
      </w:r>
    </w:p>
    <w:p w14:paraId="388A4D98" w14:textId="35B7FEC7" w:rsidR="00392CEB" w:rsidRDefault="00A16ACC" w:rsidP="00A16ACC">
      <w:pPr>
        <w:pStyle w:val="Heading1"/>
      </w:pPr>
      <w:r>
        <w:lastRenderedPageBreak/>
        <w:t>Input</w:t>
      </w:r>
      <w:r w:rsidR="00E10C23">
        <w:t>-</w:t>
      </w:r>
      <w:r>
        <w:t>Process</w:t>
      </w:r>
      <w:r w:rsidR="00E10C23">
        <w:t>-</w:t>
      </w:r>
      <w:r>
        <w:t>Output</w:t>
      </w:r>
    </w:p>
    <w:p w14:paraId="39B994DA" w14:textId="77777777" w:rsidR="00A16ACC" w:rsidRDefault="00A16ACC" w:rsidP="00A16ACC">
      <w:r>
        <w:t>The IPO (Input-Process-Output) model is used in programming and system design for several important reasons. It provides a clear, structured way to conceptualize and develop software by breaking down the process into three fundamental steps: Input, Process, and Output.</w:t>
      </w:r>
    </w:p>
    <w:p w14:paraId="1F9040CB" w14:textId="77777777" w:rsidR="00A16ACC" w:rsidRDefault="00A16ACC" w:rsidP="00E10C23">
      <w:pPr>
        <w:spacing w:after="0"/>
      </w:pPr>
      <w:r>
        <w:t>IPO Chart shows:</w:t>
      </w:r>
    </w:p>
    <w:p w14:paraId="7C127E2A" w14:textId="631233F6" w:rsidR="00A16ACC" w:rsidRDefault="00A16ACC" w:rsidP="00E10C23">
      <w:pPr>
        <w:pStyle w:val="ListParagraph"/>
        <w:numPr>
          <w:ilvl w:val="0"/>
          <w:numId w:val="22"/>
        </w:numPr>
      </w:pPr>
      <w:r>
        <w:t>What data item are input.</w:t>
      </w:r>
    </w:p>
    <w:p w14:paraId="6C7F09F7" w14:textId="588AC26A" w:rsidR="00A16ACC" w:rsidRDefault="00A16ACC" w:rsidP="00E10C23">
      <w:pPr>
        <w:pStyle w:val="ListParagraph"/>
        <w:numPr>
          <w:ilvl w:val="0"/>
          <w:numId w:val="22"/>
        </w:numPr>
      </w:pPr>
      <w:r>
        <w:t>What processing takes place on that data.</w:t>
      </w:r>
    </w:p>
    <w:p w14:paraId="60AE3A8B" w14:textId="4686F511" w:rsidR="00A16ACC" w:rsidRDefault="00A16ACC" w:rsidP="00E10C23">
      <w:pPr>
        <w:pStyle w:val="ListParagraph"/>
        <w:numPr>
          <w:ilvl w:val="0"/>
          <w:numId w:val="22"/>
        </w:numPr>
      </w:pPr>
      <w:r>
        <w:t>What information will be the result, the output.</w:t>
      </w:r>
    </w:p>
    <w:p w14:paraId="5E53F2EF" w14:textId="3C662D6A" w:rsidR="00392CEB" w:rsidRDefault="00A16ACC" w:rsidP="00E10C23">
      <w:pPr>
        <w:pStyle w:val="ListParagraph"/>
        <w:numPr>
          <w:ilvl w:val="0"/>
          <w:numId w:val="22"/>
        </w:numPr>
        <w:spacing w:after="0"/>
      </w:pPr>
      <w:r>
        <w:t>Where in the solution the processing takes place.</w:t>
      </w:r>
    </w:p>
    <w:p w14:paraId="091B7CD7" w14:textId="74BA86FB" w:rsidR="00A16ACC" w:rsidRDefault="00A16ACC" w:rsidP="00E10C23">
      <w:pPr>
        <w:spacing w:after="0"/>
        <w:jc w:val="center"/>
      </w:pPr>
      <w:r>
        <w:rPr>
          <w:noProof/>
        </w:rPr>
        <w:drawing>
          <wp:inline distT="0" distB="0" distL="0" distR="0" wp14:anchorId="32D94A43" wp14:editId="1784D2E7">
            <wp:extent cx="3832860" cy="457200"/>
            <wp:effectExtent l="0" t="0" r="0" b="0"/>
            <wp:docPr id="1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defined"/>
                    <pic:cNvPicPr>
                      <a:picLocks noChangeAspect="1"/>
                    </pic:cNvPicPr>
                  </pic:nvPicPr>
                  <pic:blipFill rotWithShape="1">
                    <a:blip r:embed="rId14">
                      <a:extLst>
                        <a:ext uri="{28A0092B-C50C-407E-A947-70E740481C1C}">
                          <a14:useLocalDpi xmlns:a14="http://schemas.microsoft.com/office/drawing/2010/main" val="0"/>
                        </a:ext>
                      </a:extLst>
                    </a:blip>
                    <a:srcRect t="19414" b="25116"/>
                    <a:stretch/>
                  </pic:blipFill>
                  <pic:spPr bwMode="auto">
                    <a:xfrm>
                      <a:off x="0" y="0"/>
                      <a:ext cx="38328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60CCD684" w14:textId="371A86C9" w:rsidR="00A96ADA" w:rsidRDefault="00A96ADA" w:rsidP="00E10C23">
      <w:pPr>
        <w:pStyle w:val="Heading3"/>
      </w:pPr>
      <w:r>
        <w:t>Example</w:t>
      </w:r>
      <w:r w:rsidR="00C9640C">
        <w:t>:</w:t>
      </w:r>
      <w:r>
        <w:t xml:space="preserve"> </w:t>
      </w:r>
      <w:r w:rsidR="00C9640C">
        <w:t>IPO</w:t>
      </w:r>
    </w:p>
    <w:p w14:paraId="0EBBAD3E" w14:textId="051FD747" w:rsidR="00A16ACC" w:rsidRDefault="00A16ACC" w:rsidP="00A16ACC">
      <w:pPr>
        <w:jc w:val="center"/>
      </w:pPr>
      <w:r>
        <w:rPr>
          <w:noProof/>
        </w:rPr>
        <w:drawing>
          <wp:inline distT="0" distB="0" distL="0" distR="0" wp14:anchorId="31926BC0" wp14:editId="127D0C88">
            <wp:extent cx="5943600" cy="1677035"/>
            <wp:effectExtent l="0" t="0" r="0" b="0"/>
            <wp:docPr id="77370827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08279" name="Picture 1" descr="A white rectangular box with black text&#10;&#10;Description automatically generated"/>
                    <pic:cNvPicPr>
                      <a:picLocks noChangeAspect="1"/>
                    </pic:cNvPicPr>
                  </pic:nvPicPr>
                  <pic:blipFill>
                    <a:blip r:embed="rId15"/>
                    <a:stretch>
                      <a:fillRect/>
                    </a:stretch>
                  </pic:blipFill>
                  <pic:spPr>
                    <a:xfrm>
                      <a:off x="0" y="0"/>
                      <a:ext cx="5943600" cy="1677035"/>
                    </a:xfrm>
                    <a:prstGeom prst="rect">
                      <a:avLst/>
                    </a:prstGeom>
                  </pic:spPr>
                </pic:pic>
              </a:graphicData>
            </a:graphic>
          </wp:inline>
        </w:drawing>
      </w:r>
    </w:p>
    <w:p w14:paraId="5BB38EE0" w14:textId="349FB8DB" w:rsidR="00A16ACC" w:rsidRPr="009D3A3E" w:rsidRDefault="009D3A3E" w:rsidP="009D3A3E">
      <w:pPr>
        <w:jc w:val="center"/>
        <w:rPr>
          <w:rFonts w:cstheme="minorHAnsi"/>
          <w:sz w:val="20"/>
          <w:u w:val="single"/>
        </w:rPr>
      </w:pPr>
      <w:r w:rsidRPr="009D3A3E">
        <w:rPr>
          <w:rFonts w:cstheme="minorHAnsi"/>
          <w:sz w:val="20"/>
          <w:u w:val="single"/>
        </w:rPr>
        <w:t xml:space="preserve">Figure: 5 </w:t>
      </w:r>
      <w:r>
        <w:rPr>
          <w:rFonts w:cstheme="minorHAnsi"/>
          <w:sz w:val="20"/>
          <w:u w:val="single"/>
        </w:rPr>
        <w:t>An example IPO Chart of a Payroll S</w:t>
      </w:r>
      <w:r w:rsidR="00A16ACC" w:rsidRPr="009D3A3E">
        <w:rPr>
          <w:rFonts w:cstheme="minorHAnsi"/>
          <w:sz w:val="20"/>
          <w:u w:val="single"/>
        </w:rPr>
        <w:t>ystem</w:t>
      </w:r>
    </w:p>
    <w:p w14:paraId="4B59930D" w14:textId="07610E4E" w:rsidR="00A16ACC" w:rsidRDefault="00A16ACC" w:rsidP="00A16ACC">
      <w:r>
        <w:t xml:space="preserve">In an IPO Chart we have 4 sections. Input, Processing, Module Reference and Output. </w:t>
      </w:r>
      <w:r w:rsidR="00DF7755">
        <w:t>Like</w:t>
      </w:r>
      <w:r>
        <w:t xml:space="preserve"> the PAC chart we need to identify what are the input variables in our problem. The processing section has the same effect as the PAC chart but now in a more detailed layout where each step is enlisted. The Module Reference is one change from the PAC chart where each step of the processing section is converted into a command to which a computer will interpret. </w:t>
      </w:r>
      <w:r w:rsidR="00DF7755">
        <w:t>Such as Read, Calculate, Print, Loop, Write and Program control.</w:t>
      </w:r>
    </w:p>
    <w:p w14:paraId="75BCD84F" w14:textId="7CCF6FCB" w:rsidR="00DF7755" w:rsidRDefault="00DF7755" w:rsidP="00DF7755">
      <w:pPr>
        <w:rPr>
          <w:rFonts w:ascii="Segoe UI Emoji" w:hAnsi="Segoe UI Emoji" w:cs="Segoe UI Emoji"/>
          <w:sz w:val="52"/>
          <w:szCs w:val="52"/>
        </w:rPr>
      </w:pPr>
      <w:r>
        <w:t>Some more problems to solve</w:t>
      </w:r>
      <w:r w:rsidRPr="00DF7755">
        <w:rPr>
          <w:rFonts w:ascii="Segoe UI Emoji" w:hAnsi="Segoe UI Emoji" w:cs="Segoe UI Emoji"/>
          <w:sz w:val="72"/>
          <w:szCs w:val="72"/>
        </w:rPr>
        <w:t xml:space="preserve"> </w:t>
      </w:r>
      <w:r w:rsidRPr="00DF7755">
        <w:rPr>
          <w:rFonts w:ascii="Segoe UI Emoji" w:hAnsi="Segoe UI Emoji" w:cs="Segoe UI Emoji"/>
          <w:sz w:val="52"/>
          <w:szCs w:val="52"/>
        </w:rPr>
        <w:t>🙁</w:t>
      </w:r>
    </w:p>
    <w:p w14:paraId="1F980ACD" w14:textId="67B6BE9D" w:rsidR="00DF7755" w:rsidRPr="009971EF" w:rsidRDefault="00DF7755" w:rsidP="00E10C23">
      <w:pPr>
        <w:pStyle w:val="ListParagraph"/>
        <w:numPr>
          <w:ilvl w:val="0"/>
          <w:numId w:val="19"/>
        </w:numPr>
        <w:rPr>
          <w:rFonts w:cstheme="minorHAnsi"/>
        </w:rPr>
      </w:pPr>
      <w:r w:rsidRPr="009971EF">
        <w:rPr>
          <w:rFonts w:cstheme="minorHAnsi"/>
        </w:rPr>
        <w:t>Find whether a given number is even or odd. Alternatively, the user would take two numbers as input, multiply them and then determine if it is an Odd or Even number (This is the same problem as the above mentioned just create an IPO Chart of it).</w:t>
      </w:r>
    </w:p>
    <w:p w14:paraId="02149900" w14:textId="77777777" w:rsidR="00E10C23" w:rsidRDefault="00E10C23">
      <w:pPr>
        <w:jc w:val="left"/>
        <w:rPr>
          <w:rFonts w:asciiTheme="majorHAnsi" w:eastAsiaTheme="majorEastAsia" w:hAnsiTheme="majorHAnsi" w:cstheme="majorBidi"/>
          <w:b/>
          <w:smallCaps/>
          <w:color w:val="4472C4" w:themeColor="accent1"/>
          <w:sz w:val="28"/>
          <w:szCs w:val="32"/>
        </w:rPr>
      </w:pPr>
      <w:r>
        <w:rPr>
          <w:color w:val="4472C4" w:themeColor="accent1"/>
        </w:rPr>
        <w:br w:type="page"/>
      </w:r>
    </w:p>
    <w:p w14:paraId="10B88A14" w14:textId="3ABD0FD1" w:rsidR="00A96ADA" w:rsidRDefault="00A96ADA" w:rsidP="00A96ADA">
      <w:pPr>
        <w:pStyle w:val="Heading1"/>
      </w:pPr>
      <w:r>
        <w:lastRenderedPageBreak/>
        <w:t>Flowcharts</w:t>
      </w:r>
    </w:p>
    <w:p w14:paraId="135A533D" w14:textId="77777777" w:rsidR="00A96ADA" w:rsidRPr="00A96ADA" w:rsidRDefault="00A96ADA" w:rsidP="00A96ADA">
      <w:pPr>
        <w:rPr>
          <w:rFonts w:ascii="Calibri" w:hAnsi="Calibri" w:cs="Calibri"/>
          <w:bCs/>
        </w:rPr>
      </w:pPr>
      <w:r w:rsidRPr="00A96ADA">
        <w:rPr>
          <w:rFonts w:ascii="Calibri" w:hAnsi="Calibri" w:cs="Calibri"/>
          <w:bCs/>
        </w:rPr>
        <w:t xml:space="preserve">Flow charts are diagrams showing the exact sequence of logical steps. They use geometrical shapes and arrows to show processes, relationships, and data/process flow. In other words, flowcharts depict decisions and results of them. </w:t>
      </w:r>
    </w:p>
    <w:p w14:paraId="7DF9E757" w14:textId="127A8725" w:rsidR="00A96ADA" w:rsidRPr="00A96ADA" w:rsidRDefault="00A96ADA" w:rsidP="00A96ADA">
      <w:pPr>
        <w:rPr>
          <w:rFonts w:ascii="Calibri" w:hAnsi="Calibri" w:cs="Calibri"/>
          <w:bCs/>
        </w:rPr>
      </w:pPr>
      <w:r w:rsidRPr="00A96ADA">
        <w:rPr>
          <w:rFonts w:ascii="Calibri" w:hAnsi="Calibri" w:cs="Calibri"/>
          <w:bCs/>
        </w:rPr>
        <w:t>In different fields, flowcharts are often used to analyze and manage processes. To put it simply, it helps you visualize what the processes look like. That way, you can see all the bottlenecks and flaws in them. The act of creating a chart is called flowchart.</w:t>
      </w:r>
    </w:p>
    <w:tbl>
      <w:tblPr>
        <w:tblStyle w:val="TableGrid"/>
        <w:tblW w:w="0" w:type="auto"/>
        <w:tblLayout w:type="fixed"/>
        <w:tblLook w:val="04A0" w:firstRow="1" w:lastRow="0" w:firstColumn="1" w:lastColumn="0" w:noHBand="0" w:noVBand="1"/>
      </w:tblPr>
      <w:tblGrid>
        <w:gridCol w:w="3055"/>
        <w:gridCol w:w="6295"/>
      </w:tblGrid>
      <w:tr w:rsidR="00A96ADA" w:rsidRPr="00A96ADA" w14:paraId="40748A94" w14:textId="77777777" w:rsidTr="00E10C23">
        <w:trPr>
          <w:trHeight w:val="1008"/>
        </w:trPr>
        <w:tc>
          <w:tcPr>
            <w:tcW w:w="3055" w:type="dxa"/>
            <w:tcBorders>
              <w:top w:val="single" w:sz="4" w:space="0" w:color="auto"/>
              <w:left w:val="single" w:sz="4" w:space="0" w:color="auto"/>
              <w:bottom w:val="single" w:sz="4" w:space="0" w:color="auto"/>
              <w:right w:val="single" w:sz="4" w:space="0" w:color="auto"/>
            </w:tcBorders>
            <w:vAlign w:val="center"/>
            <w:hideMark/>
          </w:tcPr>
          <w:p w14:paraId="772CF5EE" w14:textId="149980C6" w:rsidR="00A96ADA" w:rsidRPr="00A96ADA" w:rsidRDefault="009D01AF" w:rsidP="00E10C23">
            <w:pPr>
              <w:spacing w:after="160" w:line="259" w:lineRule="auto"/>
              <w:ind w:left="1080"/>
              <w:jc w:val="left"/>
              <w:rPr>
                <w:rFonts w:ascii="Calibri" w:hAnsi="Calibri" w:cs="Calibri"/>
                <w:b/>
                <w:bCs/>
              </w:rPr>
            </w:pPr>
            <w:r>
              <w:rPr>
                <w:rFonts w:ascii="Calibri" w:hAnsi="Calibri" w:cs="Calibri"/>
                <w:b/>
                <w:bCs/>
                <w:noProof/>
              </w:rPr>
              <mc:AlternateContent>
                <mc:Choice Requires="wps">
                  <w:drawing>
                    <wp:anchor distT="0" distB="0" distL="114300" distR="114300" simplePos="0" relativeHeight="251668480" behindDoc="0" locked="0" layoutInCell="1" allowOverlap="1" wp14:anchorId="5FEDEA58" wp14:editId="5ABAA8A3">
                      <wp:simplePos x="0" y="0"/>
                      <wp:positionH relativeFrom="column">
                        <wp:posOffset>361315</wp:posOffset>
                      </wp:positionH>
                      <wp:positionV relativeFrom="paragraph">
                        <wp:posOffset>112395</wp:posOffset>
                      </wp:positionV>
                      <wp:extent cx="967740" cy="0"/>
                      <wp:effectExtent l="0" t="76200" r="22860" b="95250"/>
                      <wp:wrapNone/>
                      <wp:docPr id="39664375" name="Straight Arrow Connector 3"/>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DABAEE" id="_x0000_t32" coordsize="21600,21600" o:spt="32" o:oned="t" path="m,l21600,21600e" filled="f">
                      <v:path arrowok="t" fillok="f" o:connecttype="none"/>
                      <o:lock v:ext="edit" shapetype="t"/>
                    </v:shapetype>
                    <v:shape id="Straight Arrow Connector 3" o:spid="_x0000_s1026" type="#_x0000_t32" style="position:absolute;margin-left:28.45pt;margin-top:8.85pt;width:76.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ovuAEAAL4DAAAOAAAAZHJzL2Uyb0RvYy54bWysU9uO0zAQfUfiH6y806QF7ULUdB+6wAuC&#10;FZcP8DrjxMI3jYem+XvGbpsiQPuAeJn4MmdmzvHJ9u7orDgAJhN8V61XTSXAq9AbP3TVt6/vXryu&#10;RCLpe2mDh66aIVV3u+fPtlNsYRPGYHtAwUV8aqfYVSNRbOs6qRGcTKsQwfOlDugk8RaHukc5cXVn&#10;603T3NRTwD5iUJASn96fLqtdqa81KPqkdQIStqt4NioRS3zMsd5tZTugjKNR5zHkP0zhpPHcdCl1&#10;L0mKH2j+KOWMwpCCppUKrg5aGwWFA7NZN7+x+TLKCIULi5PiIlP6f2XVx8PePyDLMMXUpviAmcVR&#10;o8tfnk8ci1jzIhYcSSg+fHNze/uKJVWXq/qKi5joPQQn8qKrEqE0w0j74D2/SMB10UoePiTizgy8&#10;AHJT63Mkaexb3wuaI9uG0Eg/WMjvxek5pb4OXFY0WzjBP4MWpucRX5Y2xUuwtygOkl3Qf18vVTgz&#10;Q7SxdgE1T4POuRkGxV8LcPM0cMkuHYOnBeiMD/g3MB0vo+pT/oX1iWum/Rj6uTxfkYNNUvQ5Gzq7&#10;8Nd9gV9/u91PAAAA//8DAFBLAwQUAAYACAAAACEATXVkVNwAAAAIAQAADwAAAGRycy9kb3ducmV2&#10;LnhtbEyPwU7DMBBE70j8g7VI3KjdIhIa4lRAQaLiRNtLb9t4m0TY6yh22/D3GHGA486MZt+Ui9FZ&#10;caIhdJ41TCcKBHHtTceNhu3m9eYeRIjIBq1n0vBFARbV5UWJhfFn/qDTOjYilXAoUEMbY19IGeqW&#10;HIaJ74mTd/CDw5jOoZFmwHMqd1bOlMqkw47ThxZ7em6p/lwfnYZDi7TcWsZln2fT96fd24taea2v&#10;r8bHBxCRxvgXhh/8hA5VYtr7I5sgrIa7bJ6SSc9zEMmfqfktiP2vIKtS/h9QfQMAAP//AwBQSwEC&#10;LQAUAAYACAAAACEAtoM4kv4AAADhAQAAEwAAAAAAAAAAAAAAAAAAAAAAW0NvbnRlbnRfVHlwZXNd&#10;LnhtbFBLAQItABQABgAIAAAAIQA4/SH/1gAAAJQBAAALAAAAAAAAAAAAAAAAAC8BAABfcmVscy8u&#10;cmVsc1BLAQItABQABgAIAAAAIQBPErovuAEAAL4DAAAOAAAAAAAAAAAAAAAAAC4CAABkcnMvZTJv&#10;RG9jLnhtbFBLAQItABQABgAIAAAAIQBNdWRU3AAAAAgBAAAPAAAAAAAAAAAAAAAAABIEAABkcnMv&#10;ZG93bnJldi54bWxQSwUGAAAAAAQABADzAAAAGwUAAAAA&#10;" strokecolor="black [3200]" strokeweight="1.5pt">
                      <v:stroke endarrow="block" joinstyle="miter"/>
                    </v:shape>
                  </w:pict>
                </mc:Fallback>
              </mc:AlternateContent>
            </w:r>
          </w:p>
        </w:tc>
        <w:tc>
          <w:tcPr>
            <w:tcW w:w="6295" w:type="dxa"/>
            <w:tcBorders>
              <w:top w:val="single" w:sz="4" w:space="0" w:color="auto"/>
              <w:left w:val="single" w:sz="4" w:space="0" w:color="auto"/>
              <w:bottom w:val="single" w:sz="4" w:space="0" w:color="auto"/>
              <w:right w:val="single" w:sz="4" w:space="0" w:color="auto"/>
            </w:tcBorders>
            <w:vAlign w:val="center"/>
            <w:hideMark/>
          </w:tcPr>
          <w:p w14:paraId="12E39916" w14:textId="77777777" w:rsidR="00A96ADA" w:rsidRPr="00A96ADA" w:rsidRDefault="00A96ADA" w:rsidP="00E10C23">
            <w:pPr>
              <w:spacing w:after="160" w:line="259" w:lineRule="auto"/>
              <w:jc w:val="left"/>
              <w:rPr>
                <w:rFonts w:ascii="Calibri" w:hAnsi="Calibri" w:cs="Calibri"/>
                <w:bCs/>
              </w:rPr>
            </w:pPr>
            <w:r w:rsidRPr="00A96ADA">
              <w:rPr>
                <w:rFonts w:ascii="Calibri" w:hAnsi="Calibri" w:cs="Calibri"/>
                <w:b/>
                <w:bCs/>
              </w:rPr>
              <w:t>Flowline:</w:t>
            </w:r>
            <w:r w:rsidRPr="00A96ADA">
              <w:rPr>
                <w:rFonts w:ascii="Calibri" w:hAnsi="Calibri" w:cs="Calibri"/>
                <w:bCs/>
              </w:rPr>
              <w:t xml:space="preserve"> Indicates the flow of logic by connecting symbols.</w:t>
            </w:r>
          </w:p>
        </w:tc>
      </w:tr>
      <w:tr w:rsidR="00A96ADA" w:rsidRPr="00A96ADA" w14:paraId="7800872D" w14:textId="77777777" w:rsidTr="00E10C23">
        <w:trPr>
          <w:trHeight w:val="1008"/>
        </w:trPr>
        <w:tc>
          <w:tcPr>
            <w:tcW w:w="3055" w:type="dxa"/>
            <w:tcBorders>
              <w:top w:val="single" w:sz="4" w:space="0" w:color="auto"/>
              <w:left w:val="single" w:sz="4" w:space="0" w:color="auto"/>
              <w:bottom w:val="single" w:sz="4" w:space="0" w:color="auto"/>
              <w:right w:val="single" w:sz="4" w:space="0" w:color="auto"/>
            </w:tcBorders>
            <w:vAlign w:val="center"/>
            <w:hideMark/>
          </w:tcPr>
          <w:p w14:paraId="51F52256" w14:textId="52D31B3B" w:rsidR="00A96ADA" w:rsidRPr="00A96ADA" w:rsidRDefault="009D01AF" w:rsidP="00E10C23">
            <w:pPr>
              <w:spacing w:after="160" w:line="259" w:lineRule="auto"/>
              <w:ind w:left="1080"/>
              <w:jc w:val="left"/>
              <w:rPr>
                <w:rFonts w:ascii="Calibri" w:hAnsi="Calibri" w:cs="Calibri"/>
                <w:b/>
                <w:bCs/>
              </w:rPr>
            </w:pPr>
            <w:r>
              <w:rPr>
                <w:rFonts w:ascii="Calibri" w:hAnsi="Calibri" w:cs="Calibri"/>
                <w:b/>
                <w:bCs/>
                <w:noProof/>
              </w:rPr>
              <mc:AlternateContent>
                <mc:Choice Requires="wps">
                  <w:drawing>
                    <wp:anchor distT="0" distB="0" distL="114300" distR="114300" simplePos="0" relativeHeight="251669504" behindDoc="0" locked="0" layoutInCell="1" allowOverlap="1" wp14:anchorId="07C882F9" wp14:editId="39F07BDF">
                      <wp:simplePos x="0" y="0"/>
                      <wp:positionH relativeFrom="column">
                        <wp:posOffset>292735</wp:posOffset>
                      </wp:positionH>
                      <wp:positionV relativeFrom="paragraph">
                        <wp:posOffset>64135</wp:posOffset>
                      </wp:positionV>
                      <wp:extent cx="1257300" cy="381000"/>
                      <wp:effectExtent l="0" t="0" r="19050" b="19050"/>
                      <wp:wrapNone/>
                      <wp:docPr id="411672121" name="Rectangle: Rounded Corners 4"/>
                      <wp:cNvGraphicFramePr/>
                      <a:graphic xmlns:a="http://schemas.openxmlformats.org/drawingml/2006/main">
                        <a:graphicData uri="http://schemas.microsoft.com/office/word/2010/wordprocessingShape">
                          <wps:wsp>
                            <wps:cNvSpPr/>
                            <wps:spPr>
                              <a:xfrm>
                                <a:off x="0" y="0"/>
                                <a:ext cx="1257300" cy="381000"/>
                              </a:xfrm>
                              <a:prstGeom prst="roundRect">
                                <a:avLst>
                                  <a:gd name="adj" fmla="val 50000"/>
                                </a:avLst>
                              </a:prstGeom>
                            </wps:spPr>
                            <wps:style>
                              <a:lnRef idx="1">
                                <a:schemeClr val="accent6"/>
                              </a:lnRef>
                              <a:fillRef idx="2">
                                <a:schemeClr val="accent6"/>
                              </a:fillRef>
                              <a:effectRef idx="1">
                                <a:schemeClr val="accent6"/>
                              </a:effectRef>
                              <a:fontRef idx="minor">
                                <a:schemeClr val="dk1"/>
                              </a:fontRef>
                            </wps:style>
                            <wps:txbx>
                              <w:txbxContent>
                                <w:p w14:paraId="39B574CE" w14:textId="19C229B4" w:rsidR="009D01AF" w:rsidRDefault="009D01AF" w:rsidP="009D01AF">
                                  <w:pPr>
                                    <w:pStyle w:val="NoSpacing"/>
                                    <w:jc w:val="center"/>
                                  </w:pPr>
                                  <w:r>
                                    <w:t>Start /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882F9" id="Rectangle: Rounded Corners 4" o:spid="_x0000_s1027" style="position:absolute;left:0;text-align:left;margin-left:23.05pt;margin-top:5.05pt;width:99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4SFbAIAADMFAAAOAAAAZHJzL2Uyb0RvYy54bWysVE1v2zAMvQ/YfxB0Xx2nH+uCOkXQosOA&#10;oi3aDj0rstR4k0SNUmJnv36UbCfdVmDDsItMmuQj+UTq7Lyzhm0UhgZcxcuDCWfKSagb91zxz49X&#10;7045C1G4WhhwquJbFfj5/O2bs9bP1BRWYGqFjEBcmLW+4qsY/awoglwpK8IBeOXIqAGtiKTic1Gj&#10;aAndmmI6mZwULWDtEaQKgf5e9kY+z/haKxlvtQ4qMlNxqi3mE/O5TGcxPxOzZxR+1cihDPEPVVjR&#10;OEq6g7oUUbA1Nr9B2UYiBNDxQIItQOtGqtwDdVNOfunmYSW8yr0QOcHvaAr/D1bebB78HRINrQ+z&#10;QGLqotNo05fqY10ma7sjS3WRSfpZTo/fH06IU0m2w9NyQjLBFPtojyF+VGBZEiqOsHb1Pd1IJkps&#10;rkPMjNXMCUujIeovnGlriP+NMOyYAEfEwZmwR0xKtC84S3FrVMIz7l5p1tSpxJwpz5K6MMgIltJI&#10;qVw8GWrN3ilMN8bsAqd/Dhz8U6jKc7YL/ousu4icGVzcBdvGAb6Wvf5aDiXr3n9koO87URC7ZUeN&#10;p76H+1xCvb1DhtDPffDyqqG7uBYh3gkkoun6aHnjLR3aQFtxGCTOVoDfX/uf/Gn+yMpZS4tT8fBt&#10;LVBxZj45mswP5dFR2rSsHB2/n5KCLy3Llxa3thdAt1LSM+FlFpN/NKOoEewT7fgiZSWTcJJyV1xG&#10;HJWL2C80vRJSLRbZjbbLi3jtHrwc5yCNzmP3JNAPAxlplG9gXDIxy1PWj/DeN92Qg8U6gm5iMiam&#10;e14HhTaTpJ9W/6WevfZv3fwHAAAA//8DAFBLAwQUAAYACAAAACEA1CAUidkAAAAIAQAADwAAAGRy&#10;cy9kb3ducmV2LnhtbExPQU7EMAy8I/GHyEjc2LSrUqA0XSEQcFxR4J423rYicaokuy2/x5zgZHtm&#10;NDOud6uz4oQhTp4U5JsMBFLvzUSDgo/356tbEDFpMtp6QgXfGGHXnJ/VujJ+oTc8tWkQbEKx0grG&#10;lOZKytiP6HTc+BmJuYMPTic+wyBN0AubOyu3WVZKpyfihFHP+Dhi/9UenYL16aX8DIt17evd3qXD&#10;tZy6fK/U5cX6cA8i4Zr+xPBbn6tDw506fyQThVVQlDkrGc94Mr8tCl46BTcMyKaW/x9ofgAAAP//&#10;AwBQSwECLQAUAAYACAAAACEAtoM4kv4AAADhAQAAEwAAAAAAAAAAAAAAAAAAAAAAW0NvbnRlbnRf&#10;VHlwZXNdLnhtbFBLAQItABQABgAIAAAAIQA4/SH/1gAAAJQBAAALAAAAAAAAAAAAAAAAAC8BAABf&#10;cmVscy8ucmVsc1BLAQItABQABgAIAAAAIQDMX4SFbAIAADMFAAAOAAAAAAAAAAAAAAAAAC4CAABk&#10;cnMvZTJvRG9jLnhtbFBLAQItABQABgAIAAAAIQDUIBSJ2QAAAAgBAAAPAAAAAAAAAAAAAAAAAMYE&#10;AABkcnMvZG93bnJldi54bWxQSwUGAAAAAAQABADzAAAAzAUAAAAA&#10;" fillcolor="#9ecb81 [2169]" strokecolor="#70ad47 [3209]" strokeweight=".5pt">
                      <v:fill color2="#8ac066 [2617]" rotate="t" colors="0 #b5d5a7;.5 #aace99;1 #9cca86" focus="100%" type="gradient">
                        <o:fill v:ext="view" type="gradientUnscaled"/>
                      </v:fill>
                      <v:stroke joinstyle="miter"/>
                      <v:textbox>
                        <w:txbxContent>
                          <w:p w14:paraId="39B574CE" w14:textId="19C229B4" w:rsidR="009D01AF" w:rsidRDefault="009D01AF" w:rsidP="009D01AF">
                            <w:pPr>
                              <w:pStyle w:val="NoSpacing"/>
                              <w:jc w:val="center"/>
                            </w:pPr>
                            <w:r>
                              <w:t>Start / End</w:t>
                            </w:r>
                          </w:p>
                        </w:txbxContent>
                      </v:textbox>
                    </v:roundrect>
                  </w:pict>
                </mc:Fallback>
              </mc:AlternateContent>
            </w:r>
          </w:p>
        </w:tc>
        <w:tc>
          <w:tcPr>
            <w:tcW w:w="6295" w:type="dxa"/>
            <w:tcBorders>
              <w:top w:val="single" w:sz="4" w:space="0" w:color="auto"/>
              <w:left w:val="single" w:sz="4" w:space="0" w:color="auto"/>
              <w:bottom w:val="single" w:sz="4" w:space="0" w:color="auto"/>
              <w:right w:val="single" w:sz="4" w:space="0" w:color="auto"/>
            </w:tcBorders>
            <w:vAlign w:val="center"/>
            <w:hideMark/>
          </w:tcPr>
          <w:p w14:paraId="44331D86" w14:textId="77777777" w:rsidR="00A96ADA" w:rsidRPr="00A96ADA" w:rsidRDefault="00A96ADA" w:rsidP="00E10C23">
            <w:pPr>
              <w:spacing w:after="160" w:line="259" w:lineRule="auto"/>
              <w:jc w:val="left"/>
              <w:rPr>
                <w:rFonts w:ascii="Calibri" w:hAnsi="Calibri" w:cs="Calibri"/>
                <w:b/>
                <w:bCs/>
              </w:rPr>
            </w:pPr>
            <w:r w:rsidRPr="00A96ADA">
              <w:rPr>
                <w:rFonts w:ascii="Calibri" w:hAnsi="Calibri" w:cs="Calibri"/>
                <w:b/>
                <w:bCs/>
              </w:rPr>
              <w:t xml:space="preserve">Terminals: </w:t>
            </w:r>
            <w:r w:rsidRPr="00A96ADA">
              <w:rPr>
                <w:rFonts w:ascii="Calibri" w:hAnsi="Calibri" w:cs="Calibri"/>
              </w:rPr>
              <w:t>Represents the start and the end of a flowchart.</w:t>
            </w:r>
          </w:p>
        </w:tc>
      </w:tr>
      <w:tr w:rsidR="00A96ADA" w:rsidRPr="00A96ADA" w14:paraId="5BA85BC1" w14:textId="77777777" w:rsidTr="00E10C23">
        <w:trPr>
          <w:trHeight w:val="1008"/>
        </w:trPr>
        <w:tc>
          <w:tcPr>
            <w:tcW w:w="3055" w:type="dxa"/>
            <w:tcBorders>
              <w:top w:val="single" w:sz="4" w:space="0" w:color="auto"/>
              <w:left w:val="single" w:sz="4" w:space="0" w:color="auto"/>
              <w:bottom w:val="single" w:sz="4" w:space="0" w:color="auto"/>
              <w:right w:val="single" w:sz="4" w:space="0" w:color="auto"/>
            </w:tcBorders>
            <w:vAlign w:val="center"/>
            <w:hideMark/>
          </w:tcPr>
          <w:p w14:paraId="474EBFF6" w14:textId="179FCE8F" w:rsidR="00A96ADA" w:rsidRPr="00A96ADA" w:rsidRDefault="009D01AF" w:rsidP="00E10C23">
            <w:pPr>
              <w:spacing w:after="160" w:line="259" w:lineRule="auto"/>
              <w:ind w:left="720"/>
              <w:jc w:val="left"/>
              <w:rPr>
                <w:rFonts w:ascii="Calibri" w:hAnsi="Calibri" w:cs="Calibri"/>
                <w:b/>
                <w:bCs/>
              </w:rPr>
            </w:pPr>
            <w:r>
              <w:rPr>
                <w:rFonts w:ascii="Calibri" w:hAnsi="Calibri" w:cs="Calibri"/>
                <w:b/>
                <w:bCs/>
                <w:noProof/>
              </w:rPr>
              <mc:AlternateContent>
                <mc:Choice Requires="wps">
                  <w:drawing>
                    <wp:anchor distT="0" distB="0" distL="114300" distR="114300" simplePos="0" relativeHeight="251670528" behindDoc="0" locked="0" layoutInCell="1" allowOverlap="1" wp14:anchorId="68C40D3A" wp14:editId="21239F9B">
                      <wp:simplePos x="0" y="0"/>
                      <wp:positionH relativeFrom="column">
                        <wp:posOffset>408305</wp:posOffset>
                      </wp:positionH>
                      <wp:positionV relativeFrom="paragraph">
                        <wp:posOffset>144780</wp:posOffset>
                      </wp:positionV>
                      <wp:extent cx="1112520" cy="373380"/>
                      <wp:effectExtent l="19050" t="0" r="30480" b="26670"/>
                      <wp:wrapNone/>
                      <wp:docPr id="1534939859" name="Flowchart: Data 5"/>
                      <wp:cNvGraphicFramePr/>
                      <a:graphic xmlns:a="http://schemas.openxmlformats.org/drawingml/2006/main">
                        <a:graphicData uri="http://schemas.microsoft.com/office/word/2010/wordprocessingShape">
                          <wps:wsp>
                            <wps:cNvSpPr/>
                            <wps:spPr>
                              <a:xfrm>
                                <a:off x="0" y="0"/>
                                <a:ext cx="1112520" cy="373380"/>
                              </a:xfrm>
                              <a:prstGeom prst="flowChartInputOutpu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ED0A59"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6" type="#_x0000_t111" style="position:absolute;margin-left:32.15pt;margin-top:11.4pt;width:87.6pt;height:29.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vDgUgIAAAAFAAAOAAAAZHJzL2Uyb0RvYy54bWysVN9P2zAQfp+0/8Hy+0hTYLCKFFVFTEgI&#10;EDDx7Do2iZb4vPO1affX7+ymacWQNk17cc6+3999l4vLdduIlcFQgytkfjSSwjgNZe1eC/nt+frT&#10;uRSBlCtVA84UcmOCvJx+/HDR+YkZQwVNaVBwEBcmnS9kReQnWRZ0ZVoVjsAbx0oL2CriK75mJaqO&#10;o7dNNh6NPmcdYOkRtAmBX6+2SjlN8a01mu6tDYZEU0iujdKJ6VzEM5teqMkrKl/Vui9D/UMVraod&#10;Jx1CXSlSYon1b6HaWiMEsHSkoc3A2lqb1AN3k4/edPNUKW9SLwxO8ANM4f+F1XerJ/+ADEPnwySw&#10;GLtYW2zjl+sT6wTWZgDLrElofszzfHw6Zkw1647Pjo/PE5rZ3ttjoK8GWhGFQtoGunmlkG6cX9L9&#10;kvhMmKnVbSCugF13LnzZ15Mk2jQmltS4R2NFXcYKkneiipk3KFaKh6y0No5O42A5XrKObrZumsFx&#10;/GfH3j66mkSjwfkvsg4eKTM4Gpzb2gG+l738nvcl2639DoFt3xGCBZSbBxQIWxIHr69rBvZWBXpQ&#10;yKzlWfAm0j0fEetCQi9JUQH+fO892jOZWCtFx1tQyPBjqdBI0dw4ptmX/OQkrk26nJyexXnjoWZx&#10;qHHLdg48g5x33uskRntqdqJFaF94YWcxK6uU05y7kJpwd5nTdjt55bWZzZIZr4pXdOuevN5NPRLl&#10;ef2i0PfsIublHew2Rk3ekGprG+fhYLYksHVi3B7XHm9es0Sc/pcQ9/jwnqz2P67pLwAAAP//AwBQ&#10;SwMEFAAGAAgAAAAhANo3WfncAAAACAEAAA8AAABkcnMvZG93bnJldi54bWxMj8FOwzAQRO9I/IO1&#10;SNyoUxeiErKpLARCcGvLBzjxNo6I7ch2m/D3mBMcRzOaeVPvFjuyC4U4eIewXhXAyHVeD65H+Dy+&#10;3m2BxaScVqN3hPBNEXbN9VWtKu1nt6fLIfUsl7hYKQST0lRxHjtDVsWVn8hl7+SDVSnL0HMd1JzL&#10;7chFUZTcqsHlBaMmejbUfR3OFqH46M27PAaS5dDOL/JNihPNiLc3i3wClmhJf2H4xc/o0GSm1p+d&#10;jmxEKO83OYkgRH6QfbF5fADWImzXJfCm5v8PND8AAAD//wMAUEsBAi0AFAAGAAgAAAAhALaDOJL+&#10;AAAA4QEAABMAAAAAAAAAAAAAAAAAAAAAAFtDb250ZW50X1R5cGVzXS54bWxQSwECLQAUAAYACAAA&#10;ACEAOP0h/9YAAACUAQAACwAAAAAAAAAAAAAAAAAvAQAAX3JlbHMvLnJlbHNQSwECLQAUAAYACAAA&#10;ACEAEh7w4FICAAAABQAADgAAAAAAAAAAAAAAAAAuAgAAZHJzL2Uyb0RvYy54bWxQSwECLQAUAAYA&#10;CAAAACEA2jdZ+dwAAAAIAQAADwAAAAAAAAAAAAAAAACsBAAAZHJzL2Rvd25yZXYueG1sUEsFBgAA&#10;AAAEAAQA8wAAALUFAAAAAA==&#10;" fillcolor="#91bce3 [2168]" strokecolor="#5b9bd5 [3208]" strokeweight=".5pt">
                      <v:fill color2="#7aaddd [2616]" rotate="t" colors="0 #b1cbe9;.5 #a3c1e5;1 #92b9e4" focus="100%" type="gradient">
                        <o:fill v:ext="view" type="gradientUnscaled"/>
                      </v:fill>
                    </v:shape>
                  </w:pict>
                </mc:Fallback>
              </mc:AlternateContent>
            </w:r>
          </w:p>
        </w:tc>
        <w:tc>
          <w:tcPr>
            <w:tcW w:w="6295" w:type="dxa"/>
            <w:tcBorders>
              <w:top w:val="single" w:sz="4" w:space="0" w:color="auto"/>
              <w:left w:val="single" w:sz="4" w:space="0" w:color="auto"/>
              <w:bottom w:val="single" w:sz="4" w:space="0" w:color="auto"/>
              <w:right w:val="single" w:sz="4" w:space="0" w:color="auto"/>
            </w:tcBorders>
            <w:vAlign w:val="center"/>
            <w:hideMark/>
          </w:tcPr>
          <w:p w14:paraId="6DBF36DB" w14:textId="34A90345" w:rsidR="00A96ADA" w:rsidRPr="00A96ADA" w:rsidRDefault="00A96ADA" w:rsidP="009D01AF">
            <w:pPr>
              <w:spacing w:after="160" w:line="259" w:lineRule="auto"/>
              <w:jc w:val="left"/>
              <w:rPr>
                <w:rFonts w:ascii="Calibri" w:hAnsi="Calibri" w:cs="Calibri"/>
                <w:b/>
                <w:bCs/>
              </w:rPr>
            </w:pPr>
            <w:r w:rsidRPr="00A96ADA">
              <w:rPr>
                <w:rFonts w:ascii="Calibri" w:hAnsi="Calibri" w:cs="Calibri"/>
                <w:b/>
                <w:bCs/>
              </w:rPr>
              <w:t xml:space="preserve">Input/Output: </w:t>
            </w:r>
            <w:r w:rsidRPr="00A96ADA">
              <w:rPr>
                <w:rFonts w:ascii="Calibri" w:hAnsi="Calibri" w:cs="Calibri"/>
                <w:bCs/>
              </w:rPr>
              <w:t>Used for input &amp; Output operation.</w:t>
            </w:r>
          </w:p>
        </w:tc>
      </w:tr>
      <w:tr w:rsidR="00A96ADA" w:rsidRPr="00A96ADA" w14:paraId="08E91C46" w14:textId="77777777" w:rsidTr="00E10C23">
        <w:trPr>
          <w:trHeight w:val="1008"/>
        </w:trPr>
        <w:tc>
          <w:tcPr>
            <w:tcW w:w="3055" w:type="dxa"/>
            <w:tcBorders>
              <w:top w:val="single" w:sz="4" w:space="0" w:color="auto"/>
              <w:left w:val="single" w:sz="4" w:space="0" w:color="auto"/>
              <w:bottom w:val="single" w:sz="4" w:space="0" w:color="auto"/>
              <w:right w:val="single" w:sz="4" w:space="0" w:color="auto"/>
            </w:tcBorders>
            <w:vAlign w:val="center"/>
            <w:hideMark/>
          </w:tcPr>
          <w:p w14:paraId="64D4E00A" w14:textId="3C171BDE" w:rsidR="00A96ADA" w:rsidRPr="00A96ADA" w:rsidRDefault="009D01AF" w:rsidP="00E10C23">
            <w:pPr>
              <w:spacing w:after="160" w:line="259" w:lineRule="auto"/>
              <w:ind w:left="720"/>
              <w:jc w:val="left"/>
              <w:rPr>
                <w:rFonts w:ascii="Calibri" w:hAnsi="Calibri" w:cs="Calibri"/>
                <w:b/>
                <w:bCs/>
              </w:rPr>
            </w:pPr>
            <w:r>
              <w:rPr>
                <w:rFonts w:ascii="Calibri" w:hAnsi="Calibri" w:cs="Calibri"/>
                <w:b/>
                <w:bCs/>
                <w:noProof/>
              </w:rPr>
              <mc:AlternateContent>
                <mc:Choice Requires="wps">
                  <w:drawing>
                    <wp:anchor distT="0" distB="0" distL="114300" distR="114300" simplePos="0" relativeHeight="251671552" behindDoc="0" locked="0" layoutInCell="1" allowOverlap="1" wp14:anchorId="5D94F80D" wp14:editId="56425887">
                      <wp:simplePos x="0" y="0"/>
                      <wp:positionH relativeFrom="column">
                        <wp:posOffset>404495</wp:posOffset>
                      </wp:positionH>
                      <wp:positionV relativeFrom="paragraph">
                        <wp:posOffset>77470</wp:posOffset>
                      </wp:positionV>
                      <wp:extent cx="1093470" cy="464820"/>
                      <wp:effectExtent l="0" t="0" r="11430" b="11430"/>
                      <wp:wrapNone/>
                      <wp:docPr id="112870261" name="Rectangle 6"/>
                      <wp:cNvGraphicFramePr/>
                      <a:graphic xmlns:a="http://schemas.openxmlformats.org/drawingml/2006/main">
                        <a:graphicData uri="http://schemas.microsoft.com/office/word/2010/wordprocessingShape">
                          <wps:wsp>
                            <wps:cNvSpPr/>
                            <wps:spPr>
                              <a:xfrm>
                                <a:off x="0" y="0"/>
                                <a:ext cx="1093470" cy="46482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8646B" id="Rectangle 6" o:spid="_x0000_s1026" style="position:absolute;margin-left:31.85pt;margin-top:6.1pt;width:86.1pt;height:3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d4RwIAAPAEAAAOAAAAZHJzL2Uyb0RvYy54bWysVNuO2jAQfa/Uf7D8XgI03QsirBCrrSqh&#10;XVS22mfj2BDV8bhjQ6Bf37EJAW1XalX1xRl77mfOZHy3rw3bKfQV2IIPen3OlJVQVnZd8G/PDx9u&#10;OPNB2FIYsKrgB+X53eT9u3HjRmoIGzClQkZBrB81ruCbENwoy7zcqFr4HjhlSakBaxHoiuusRNFQ&#10;9Npkw37/KmsAS4cglff0en9U8kmKr7WS4UlrrwIzBafaQjoxnat4ZpOxGK1RuE0l2zLEP1RRi8pS&#10;0i7UvQiCbbH6LVRdSQQPOvQk1BloXUmVeqBuBv1X3Sw3wqnUC4HjXQeT/39h5eNu6RZIMDTOjzyJ&#10;sYu9xjp+qT62T2AdOrDUPjBJj4P+7cf8mjCVpMuv8pthQjM7ezv04bOCmkWh4EjDSBiJ3dwHykim&#10;JxO6nPMnKRyMiiUY+1VpVpUxY/JO1FAzg2wnaKhCSmVDHgdJ8ZJ1dNOVMZ3j8M+OrX10VYk2nfNf&#10;ZO08UmawoXOuKwv4Vvby+6AtWR/tTwgc+44QrKA8LJAhHEnrnXyoCMi58GEhkFhK2NPmhSc6tIGm&#10;4NBKnG0Af771Hu2JPKTlrCHWF9z/2ApUnJkvlmh1O8jzuCbpkn+6ppkyvNSsLjV2W8+AZjCgHXcy&#10;idE+mJOoEeoXWtBpzEoqYSXlLrgMeLrMwnEbacWlmk6TGa2GE2Ful06eph6J8rx/EehaNgXi4SOc&#10;NkSMXpHqaBvnYWG6DaCrxLgzri3etFaJOO0vIO7t5T1ZnX9Uk18AAAD//wMAUEsDBBQABgAIAAAA&#10;IQDWNU/K3gAAAAgBAAAPAAAAZHJzL2Rvd25yZXYueG1sTI/BTsMwEETvSPyDtUhcELWbkqZN41So&#10;EhIcaXuAmxsvSdR4HcVuE/6e5QTH2RnNvC22k+vEFYfQetIwnykQSJW3LdUajoeXxxWIEA1Z03lC&#10;Dd8YYFve3hQmt36kd7zuYy24hEJuNDQx9rmUoWrQmTDzPRJ7X35wJrIcamkHM3K562Si1FI60xIv&#10;NKbHXYPVeX9xGkiNfv2RfsrpIevnb7XNduo10/r+bnregIg4xb8w/OIzOpTMdPIXskF0GpaLjJN8&#10;TxIQ7CeLdA3ipGGVPoEsC/n/gfIHAAD//wMAUEsBAi0AFAAGAAgAAAAhALaDOJL+AAAA4QEAABMA&#10;AAAAAAAAAAAAAAAAAAAAAFtDb250ZW50X1R5cGVzXS54bWxQSwECLQAUAAYACAAAACEAOP0h/9YA&#10;AACUAQAACwAAAAAAAAAAAAAAAAAvAQAAX3JlbHMvLnJlbHNQSwECLQAUAAYACAAAACEA4fCXeEcC&#10;AADwBAAADgAAAAAAAAAAAAAAAAAuAgAAZHJzL2Uyb0RvYy54bWxQSwECLQAUAAYACAAAACEA1jVP&#10;yt4AAAAIAQAADwAAAAAAAAAAAAAAAAChBAAAZHJzL2Rvd25yZXYueG1sUEsFBgAAAAAEAAQA8wAA&#10;AKwFAAAAAA==&#10;" fillcolor="#ffd555 [2167]" strokecolor="#ffc000 [3207]" strokeweight=".5pt">
                      <v:fill color2="#ffcc31 [2615]" rotate="t" colors="0 #ffdd9c;.5 #ffd78e;1 #ffd479" focus="100%" type="gradient">
                        <o:fill v:ext="view" type="gradientUnscaled"/>
                      </v:fill>
                    </v:rect>
                  </w:pict>
                </mc:Fallback>
              </mc:AlternateContent>
            </w:r>
          </w:p>
        </w:tc>
        <w:tc>
          <w:tcPr>
            <w:tcW w:w="6295" w:type="dxa"/>
            <w:tcBorders>
              <w:top w:val="single" w:sz="4" w:space="0" w:color="auto"/>
              <w:left w:val="single" w:sz="4" w:space="0" w:color="auto"/>
              <w:bottom w:val="single" w:sz="4" w:space="0" w:color="auto"/>
              <w:right w:val="single" w:sz="4" w:space="0" w:color="auto"/>
            </w:tcBorders>
            <w:vAlign w:val="center"/>
            <w:hideMark/>
          </w:tcPr>
          <w:p w14:paraId="55A3D32C" w14:textId="77777777" w:rsidR="00A96ADA" w:rsidRPr="00A96ADA" w:rsidRDefault="00A96ADA" w:rsidP="00E10C23">
            <w:pPr>
              <w:spacing w:after="160" w:line="259" w:lineRule="auto"/>
              <w:jc w:val="left"/>
              <w:rPr>
                <w:rFonts w:ascii="Calibri" w:hAnsi="Calibri" w:cs="Calibri"/>
                <w:b/>
                <w:bCs/>
              </w:rPr>
            </w:pPr>
            <w:r w:rsidRPr="00A96ADA">
              <w:rPr>
                <w:rFonts w:ascii="Calibri" w:hAnsi="Calibri" w:cs="Calibri"/>
                <w:b/>
                <w:bCs/>
              </w:rPr>
              <w:t xml:space="preserve">Processing: </w:t>
            </w:r>
            <w:r w:rsidRPr="00A96ADA">
              <w:rPr>
                <w:rFonts w:ascii="Calibri" w:hAnsi="Calibri" w:cs="Calibri"/>
              </w:rPr>
              <w:t>Used for arithmetic operations and data-manipulations.</w:t>
            </w:r>
          </w:p>
        </w:tc>
      </w:tr>
      <w:tr w:rsidR="009D01AF" w:rsidRPr="00A96ADA" w14:paraId="10E3E951" w14:textId="77777777" w:rsidTr="00E10C23">
        <w:trPr>
          <w:trHeight w:val="1008"/>
        </w:trPr>
        <w:tc>
          <w:tcPr>
            <w:tcW w:w="3055" w:type="dxa"/>
            <w:tcBorders>
              <w:top w:val="single" w:sz="4" w:space="0" w:color="auto"/>
              <w:left w:val="single" w:sz="4" w:space="0" w:color="auto"/>
              <w:bottom w:val="single" w:sz="4" w:space="0" w:color="auto"/>
              <w:right w:val="single" w:sz="4" w:space="0" w:color="auto"/>
            </w:tcBorders>
            <w:vAlign w:val="center"/>
          </w:tcPr>
          <w:p w14:paraId="15757ACF" w14:textId="5A598B06" w:rsidR="009D01AF" w:rsidRPr="00A96ADA" w:rsidRDefault="009D01AF" w:rsidP="00E10C23">
            <w:pPr>
              <w:ind w:left="720"/>
              <w:jc w:val="left"/>
              <w:rPr>
                <w:rFonts w:ascii="Calibri" w:hAnsi="Calibri" w:cs="Calibri"/>
                <w:b/>
                <w:bCs/>
              </w:rPr>
            </w:pPr>
            <w:r>
              <w:rPr>
                <w:rFonts w:ascii="Calibri" w:hAnsi="Calibri" w:cs="Calibri"/>
                <w:b/>
                <w:bCs/>
                <w:noProof/>
              </w:rPr>
              <mc:AlternateContent>
                <mc:Choice Requires="wps">
                  <w:drawing>
                    <wp:anchor distT="0" distB="0" distL="114300" distR="114300" simplePos="0" relativeHeight="251672576" behindDoc="0" locked="0" layoutInCell="1" allowOverlap="1" wp14:anchorId="617BFCF0" wp14:editId="68508344">
                      <wp:simplePos x="0" y="0"/>
                      <wp:positionH relativeFrom="column">
                        <wp:posOffset>747395</wp:posOffset>
                      </wp:positionH>
                      <wp:positionV relativeFrom="page">
                        <wp:posOffset>120650</wp:posOffset>
                      </wp:positionV>
                      <wp:extent cx="541020" cy="449580"/>
                      <wp:effectExtent l="19050" t="19050" r="30480" b="45720"/>
                      <wp:wrapNone/>
                      <wp:docPr id="218890192" name="Flowchart: Decision 7"/>
                      <wp:cNvGraphicFramePr/>
                      <a:graphic xmlns:a="http://schemas.openxmlformats.org/drawingml/2006/main">
                        <a:graphicData uri="http://schemas.microsoft.com/office/word/2010/wordprocessingShape">
                          <wps:wsp>
                            <wps:cNvSpPr/>
                            <wps:spPr>
                              <a:xfrm>
                                <a:off x="0" y="0"/>
                                <a:ext cx="541020" cy="449580"/>
                              </a:xfrm>
                              <a:prstGeom prst="flowChartDecision">
                                <a:avLst/>
                              </a:prstGeom>
                            </wps:spPr>
                            <wps:style>
                              <a:lnRef idx="1">
                                <a:schemeClr val="accent2"/>
                              </a:lnRef>
                              <a:fillRef idx="2">
                                <a:schemeClr val="accent2"/>
                              </a:fillRef>
                              <a:effectRef idx="1">
                                <a:schemeClr val="accent2"/>
                              </a:effectRef>
                              <a:fontRef idx="minor">
                                <a:schemeClr val="dk1"/>
                              </a:fontRef>
                            </wps:style>
                            <wps:txbx>
                              <w:txbxContent>
                                <w:p w14:paraId="3AA1B2AE" w14:textId="73C8C189" w:rsidR="009D01AF" w:rsidRPr="009D01AF" w:rsidRDefault="009D01AF" w:rsidP="009D01AF">
                                  <w:pPr>
                                    <w:jc w:val="center"/>
                                    <w:rPr>
                                      <w:b/>
                                      <w:bCs/>
                                      <w:sz w:val="20"/>
                                      <w:szCs w:val="20"/>
                                    </w:rPr>
                                  </w:pPr>
                                  <w:r w:rsidRPr="009D01AF">
                                    <w:rPr>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BFCF0" id="_x0000_t110" coordsize="21600,21600" o:spt="110" path="m10800,l,10800,10800,21600,21600,10800xe">
                      <v:stroke joinstyle="miter"/>
                      <v:path gradientshapeok="t" o:connecttype="rect" textboxrect="5400,5400,16200,16200"/>
                    </v:shapetype>
                    <v:shape id="Flowchart: Decision 7" o:spid="_x0000_s1028" type="#_x0000_t110" style="position:absolute;left:0;text-align:left;margin-left:58.85pt;margin-top:9.5pt;width:42.6pt;height:3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euWQIAAA4FAAAOAAAAZHJzL2Uyb0RvYy54bWysVN9r2zAQfh/sfxB6Xx2HdGtDnRJSOgal&#10;LWtHnxVZqsVknXZSYmd//U6K45SusDH2Yp90v7/7TheXfWvZVmEw4Cpenkw4U05Cbdxzxb89Xn84&#10;4yxE4WphwamK71Tgl4v37y46P1dTaMDWChkFcWHe+Yo3Mfp5UQTZqFaEE/DKkVIDtiLSEZ+LGkVH&#10;0VtbTCeTj0UHWHsEqUKg26u9ki9yfK2VjHdaBxWZrTjVFvMX83edvsXiQsyfUfjGyKEM8Q9VtMI4&#10;SjqGuhJRsA2a30K1RiIE0PFEQluA1kaq3AN1U05edfPQCK9yLwRO8CNM4f+FlbfbB3+PBEPnwzyQ&#10;mLroNbbpT/WxPoO1G8FSfWSSLk9n5WRKkEpSzWbnp2cZzOLo7DHEzwpaloSKawvdqhEYr5Q0iS4Z&#10;L7G9CZGyk9/Bng7HWrIUd1alcqz7qjQzNWUvs3emiVpZZFtBAxZSKhenaagUL1snN22sHR2nf3Yc&#10;7JOryhQanf8i6+iRM4OLo3NrHOBb2evv5VCy3tsfENj3nSCI/bqnxiuem0s3a6h398gQ9pQOXl4b&#10;wvlGhHgvkDhMo6G9jHf0SdBXHAaJswbw51v3yZ6oRVrOOtqJiocfG4GKM/vFEenOy9ksLVE+zE4/&#10;pfHjS836pcZt2hXQVEp6AbzMYrKP9iBqhPaJ1neZspJKOEm5Ky4jHg6ruN9VegCkWi6zGS2OF/HG&#10;PXh54EGizmP/JNAPZIvE0ls47I+Yv6LZ3jZNyMFyE0GbzMEjrsMEaOkylYYHIm31y3O2Oj5ji18A&#10;AAD//wMAUEsDBBQABgAIAAAAIQDdzYRC3QAAAAkBAAAPAAAAZHJzL2Rvd25yZXYueG1sTI9NS8Qw&#10;EIbvgv8hjODNTduD29amyyIILoLoqrvXbDO2xWZSmrQb/73jSW/zMg/vR7WJdhALTr53pCBdJSCQ&#10;Gmd6ahW8vz3c5CB80GT04AgVfKOHTX15UenSuDO94rIPrWAT8qVW0IUwllL6pkOr/cqNSPz7dJPV&#10;geXUSjPpM5vbQWZJciut7okTOj3ifYfN1362CmKcd9t8h0/xcXn5OCTP5jinRqnrq7i9AxEwhj8Y&#10;futzdai508nNZLwYWKfrNaN8FLyJgSzJChAnBXmRg6wr+X9B/QMAAP//AwBQSwECLQAUAAYACAAA&#10;ACEAtoM4kv4AAADhAQAAEwAAAAAAAAAAAAAAAAAAAAAAW0NvbnRlbnRfVHlwZXNdLnhtbFBLAQIt&#10;ABQABgAIAAAAIQA4/SH/1gAAAJQBAAALAAAAAAAAAAAAAAAAAC8BAABfcmVscy8ucmVsc1BLAQIt&#10;ABQABgAIAAAAIQBJ6peuWQIAAA4FAAAOAAAAAAAAAAAAAAAAAC4CAABkcnMvZTJvRG9jLnhtbFBL&#10;AQItABQABgAIAAAAIQDdzYRC3QAAAAkBAAAPAAAAAAAAAAAAAAAAALMEAABkcnMvZG93bnJldi54&#10;bWxQSwUGAAAAAAQABADzAAAAvQUAAAAA&#10;" fillcolor="#f3a875 [2165]" strokecolor="#ed7d31 [3205]" strokeweight=".5pt">
                      <v:fill color2="#f09558 [2613]" rotate="t" colors="0 #f7bda4;.5 #f5b195;1 #f8a581" focus="100%" type="gradient">
                        <o:fill v:ext="view" type="gradientUnscaled"/>
                      </v:fill>
                      <v:textbox>
                        <w:txbxContent>
                          <w:p w14:paraId="3AA1B2AE" w14:textId="73C8C189" w:rsidR="009D01AF" w:rsidRPr="009D01AF" w:rsidRDefault="009D01AF" w:rsidP="009D01AF">
                            <w:pPr>
                              <w:jc w:val="center"/>
                              <w:rPr>
                                <w:b/>
                                <w:bCs/>
                                <w:sz w:val="20"/>
                                <w:szCs w:val="20"/>
                              </w:rPr>
                            </w:pPr>
                            <w:r w:rsidRPr="009D01AF">
                              <w:rPr>
                                <w:b/>
                                <w:bCs/>
                                <w:sz w:val="20"/>
                                <w:szCs w:val="20"/>
                              </w:rPr>
                              <w:t>?</w:t>
                            </w:r>
                          </w:p>
                        </w:txbxContent>
                      </v:textbox>
                      <w10:wrap anchory="page"/>
                    </v:shape>
                  </w:pict>
                </mc:Fallback>
              </mc:AlternateContent>
            </w:r>
            <w:r>
              <w:rPr>
                <w:rFonts w:ascii="Calibri" w:hAnsi="Calibri" w:cs="Calibri"/>
                <w:b/>
                <w:bCs/>
                <w:noProof/>
              </w:rPr>
              <mc:AlternateContent>
                <mc:Choice Requires="wps">
                  <w:drawing>
                    <wp:anchor distT="0" distB="0" distL="114300" distR="114300" simplePos="0" relativeHeight="251674624" behindDoc="0" locked="0" layoutInCell="1" allowOverlap="1" wp14:anchorId="0901F160" wp14:editId="5388B551">
                      <wp:simplePos x="0" y="0"/>
                      <wp:positionH relativeFrom="column">
                        <wp:posOffset>1252855</wp:posOffset>
                      </wp:positionH>
                      <wp:positionV relativeFrom="page">
                        <wp:posOffset>364490</wp:posOffset>
                      </wp:positionV>
                      <wp:extent cx="407670" cy="0"/>
                      <wp:effectExtent l="0" t="76200" r="11430" b="95250"/>
                      <wp:wrapNone/>
                      <wp:docPr id="380897440" name="Straight Arrow Connector 9"/>
                      <wp:cNvGraphicFramePr/>
                      <a:graphic xmlns:a="http://schemas.openxmlformats.org/drawingml/2006/main">
                        <a:graphicData uri="http://schemas.microsoft.com/office/word/2010/wordprocessingShape">
                          <wps:wsp>
                            <wps:cNvCnPr/>
                            <wps:spPr>
                              <a:xfrm>
                                <a:off x="0" y="0"/>
                                <a:ext cx="4076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8EE15" id="Straight Arrow Connector 9" o:spid="_x0000_s1026" type="#_x0000_t32" style="position:absolute;margin-left:98.65pt;margin-top:28.7pt;width:32.1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x9uAEAAL4DAAAOAAAAZHJzL2Uyb0RvYy54bWysU02P0zAQvSPxHyzfadKCdlHVdA9d4IJg&#10;BcsP8DrjxMKxrfHQJP+esdumCNAeEJeJP+bNzHt+2d1NgxNHwGSDb+R6VUsBXofW+q6R3x7fv3or&#10;RSLlW+WCh0bOkOTd/uWL3Ri3sAl9cC2g4CI+bcfYyJ4obqsq6R4GlVYhgudLE3BQxFvsqhbVyNUH&#10;V23q+qYaA7YRg4aU+PT+dCn3pb4xoOmzMQlIuEbybFQilviUY7XfqW2HKvZWn8dQ/zDFoKznpkup&#10;e0VK/ED7R6nBagwpGFrpMFTBGKuhcGA26/o3Nl97FaFwYXFSXGRK/6+s/nQ8+AdkGcaYtik+YGYx&#10;GRzyl+cTUxFrXsSCiYTmwzf17c0tS6ovV9UVFzHRBwiDyItGJkJlu54OwXt+kYDropU6fkzEnRl4&#10;AeSmzudIyrp3vhU0R7YNoVW+c5Dfi9NzSnUduKxodnCCfwEjbMsjvi5tipfg4FAcFbug/b5eqnBm&#10;hhjr3AKqnwedczMMir8W4OZ54JJdOgZPC3CwPuDfwDRdRjWn/AvrE9dM+ym0c3m+IgebpOhzNnR2&#10;4a/7Ar/+dvufAAAA//8DAFBLAwQUAAYACAAAACEAPmcu29wAAAAJAQAADwAAAGRycy9kb3ducmV2&#10;LnhtbEyPwU7DMAyG70i8Q2QkbiztYC2UphMwkECcGLtw8xqvqUicqsm28vYEcYDjb3/6/bleTs6K&#10;A42h96wgn2UgiFuve+4UbN6fLq5BhIis0XomBV8UYNmcntRYaX/kNzqsYydSCYcKFZgYh0rK0Bpy&#10;GGZ+IE67nR8dxhTHTuoRj6ncWTnPskI67DldMDjQg6H2c713CnYGabWxjKuhLPLX+4/nx+zFK3V+&#10;Nt3dgog0xT8YfvSTOjTJaev3rIOwKd+UlwlVsCivQCRgXuQLENvfgWxq+f+D5hsAAP//AwBQSwEC&#10;LQAUAAYACAAAACEAtoM4kv4AAADhAQAAEwAAAAAAAAAAAAAAAAAAAAAAW0NvbnRlbnRfVHlwZXNd&#10;LnhtbFBLAQItABQABgAIAAAAIQA4/SH/1gAAAJQBAAALAAAAAAAAAAAAAAAAAC8BAABfcmVscy8u&#10;cmVsc1BLAQItABQABgAIAAAAIQDUPnx9uAEAAL4DAAAOAAAAAAAAAAAAAAAAAC4CAABkcnMvZTJv&#10;RG9jLnhtbFBLAQItABQABgAIAAAAIQA+Zy7b3AAAAAkBAAAPAAAAAAAAAAAAAAAAABIEAABkcnMv&#10;ZG93bnJldi54bWxQSwUGAAAAAAQABADzAAAAGwUAAAAA&#10;" strokecolor="black [3200]" strokeweight="1.5pt">
                      <v:stroke endarrow="block" joinstyle="miter"/>
                      <w10:wrap anchory="page"/>
                    </v:shape>
                  </w:pict>
                </mc:Fallback>
              </mc:AlternateContent>
            </w:r>
            <w:r>
              <w:rPr>
                <w:rFonts w:ascii="Calibri" w:hAnsi="Calibri" w:cs="Calibri"/>
                <w:b/>
                <w:bCs/>
                <w:noProof/>
              </w:rPr>
              <mc:AlternateContent>
                <mc:Choice Requires="wps">
                  <w:drawing>
                    <wp:anchor distT="0" distB="0" distL="114300" distR="114300" simplePos="0" relativeHeight="251673600" behindDoc="0" locked="0" layoutInCell="1" allowOverlap="1" wp14:anchorId="60EE600D" wp14:editId="3059E9D6">
                      <wp:simplePos x="0" y="0"/>
                      <wp:positionH relativeFrom="column">
                        <wp:posOffset>307975</wp:posOffset>
                      </wp:positionH>
                      <wp:positionV relativeFrom="page">
                        <wp:posOffset>351155</wp:posOffset>
                      </wp:positionV>
                      <wp:extent cx="434340" cy="0"/>
                      <wp:effectExtent l="38100" t="76200" r="0" b="95250"/>
                      <wp:wrapNone/>
                      <wp:docPr id="1617643575" name="Straight Arrow Connector 8"/>
                      <wp:cNvGraphicFramePr/>
                      <a:graphic xmlns:a="http://schemas.openxmlformats.org/drawingml/2006/main">
                        <a:graphicData uri="http://schemas.microsoft.com/office/word/2010/wordprocessingShape">
                          <wps:wsp>
                            <wps:cNvCnPr/>
                            <wps:spPr>
                              <a:xfrm flipH="1">
                                <a:off x="0" y="0"/>
                                <a:ext cx="4343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E60E9" id="Straight Arrow Connector 8" o:spid="_x0000_s1026" type="#_x0000_t32" style="position:absolute;margin-left:24.25pt;margin-top:27.65pt;width:34.2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027vgEAAMgDAAAOAAAAZHJzL2Uyb0RvYy54bWysU9uO0zAQfUfiHyy/06RdhFDUdB+6XB4Q&#10;rLh8gNcZJxaObY2HJv17xk6bRYD2AaFII1/mHJ8zM9nfzqMTJ8Bkg2/ldlNLAV6Hzvq+ld++vn3x&#10;WopEynfKBQ+tPEOSt4fnz/ZTbGAXhuA6QMEkPjVTbOVAFJuqSnqAUaVNiOD50gQcFfEW+6pDNTH7&#10;6KpdXb+qpoBdxKAhJT69Wy7lofAbA5o+GZOAhGsla6MSscSHHKvDXjU9qjhYfZGh/kHFqKznR1eq&#10;O0VK/ED7B9VoNYYUDG10GKtgjNVQPLCbbf2bmy+DilC8cHFSXMuU/h+t/ng6+nvkMkwxNSneY3Yx&#10;GxyFcTa+554WX6xUzKVs57VsMJPQfPjyhj8urr5eVQtDZoqY6B2EUeRFKxOhsv1Ax+A99ybgwq5O&#10;HxKxBgZeARnsfI6krHvjO0HnyANEaJXvHeTOcXpOqR6llxWdHSzwz2CE7VjiTTFRpgqODsVJ8Tx0&#10;37crC2dmiLHOraD6adAlN8OgTNoK3D0NXLPLi8HTChytD/g3MM1XqWbJv7pevGbbD6E7l0aWcvC4&#10;lPpcRjvP46/7An/8AQ8/AQAA//8DAFBLAwQUAAYACAAAACEATqxqvt0AAAAIAQAADwAAAGRycy9k&#10;b3ducmV2LnhtbEyPQU/CQBCF7yb+h82YcDGyBdoGa7fEQAiJN9BwHrpD29idrd2l1H/vEg96fPNe&#10;3vsmX42mFQP1rrGsYDaNQBCXVjdcKfh43z4tQTiPrLG1TAq+ycGquL/LMdP2ynsaDr4SoYRdhgpq&#10;77tMSlfWZNBNbUccvLPtDfog+0rqHq+h3LRyHkWpNNhwWKixo3VN5efhYhQcd+ck3utj9TV/jN92&#10;C43DpkuVmjyMry8gPI3+Lww3/IAORWA62QtrJ1oF8TIJSQVJsgBx82fpM4jT70EWufz/QPEDAAD/&#10;/wMAUEsBAi0AFAAGAAgAAAAhALaDOJL+AAAA4QEAABMAAAAAAAAAAAAAAAAAAAAAAFtDb250ZW50&#10;X1R5cGVzXS54bWxQSwECLQAUAAYACAAAACEAOP0h/9YAAACUAQAACwAAAAAAAAAAAAAAAAAvAQAA&#10;X3JlbHMvLnJlbHNQSwECLQAUAAYACAAAACEArh9Nu74BAADIAwAADgAAAAAAAAAAAAAAAAAuAgAA&#10;ZHJzL2Uyb0RvYy54bWxQSwECLQAUAAYACAAAACEATqxqvt0AAAAIAQAADwAAAAAAAAAAAAAAAAAY&#10;BAAAZHJzL2Rvd25yZXYueG1sUEsFBgAAAAAEAAQA8wAAACIFAAAAAA==&#10;" strokecolor="black [3200]" strokeweight="1.5pt">
                      <v:stroke endarrow="block" joinstyle="miter"/>
                      <w10:wrap anchory="page"/>
                    </v:shape>
                  </w:pict>
                </mc:Fallback>
              </mc:AlternateContent>
            </w:r>
            <w:r>
              <w:rPr>
                <w:rFonts w:ascii="Calibri" w:hAnsi="Calibri" w:cs="Calibri"/>
                <w:b/>
                <w:bCs/>
              </w:rPr>
              <w:t>yes                     no</w:t>
            </w:r>
          </w:p>
        </w:tc>
        <w:tc>
          <w:tcPr>
            <w:tcW w:w="6295" w:type="dxa"/>
            <w:tcBorders>
              <w:top w:val="single" w:sz="4" w:space="0" w:color="auto"/>
              <w:left w:val="single" w:sz="4" w:space="0" w:color="auto"/>
              <w:bottom w:val="single" w:sz="4" w:space="0" w:color="auto"/>
              <w:right w:val="single" w:sz="4" w:space="0" w:color="auto"/>
            </w:tcBorders>
            <w:vAlign w:val="center"/>
          </w:tcPr>
          <w:p w14:paraId="56F50594" w14:textId="1D8C53A9" w:rsidR="009D01AF" w:rsidRPr="00A96ADA" w:rsidRDefault="009D01AF" w:rsidP="009D01AF">
            <w:r w:rsidRPr="009D01AF">
              <w:rPr>
                <w:rStyle w:val="Strong"/>
              </w:rPr>
              <w:t>Decision:</w:t>
            </w:r>
            <w:r>
              <w:t xml:space="preserve"> Used for branching a flowline. Remember a flowline can never branch out by itself. Always use a decision box.</w:t>
            </w:r>
          </w:p>
        </w:tc>
      </w:tr>
      <w:tr w:rsidR="009D01AF" w:rsidRPr="00A96ADA" w14:paraId="56F47B2A" w14:textId="77777777" w:rsidTr="00E10C23">
        <w:trPr>
          <w:trHeight w:val="1008"/>
        </w:trPr>
        <w:tc>
          <w:tcPr>
            <w:tcW w:w="3055" w:type="dxa"/>
            <w:tcBorders>
              <w:top w:val="single" w:sz="4" w:space="0" w:color="auto"/>
              <w:left w:val="single" w:sz="4" w:space="0" w:color="auto"/>
              <w:bottom w:val="single" w:sz="4" w:space="0" w:color="auto"/>
              <w:right w:val="single" w:sz="4" w:space="0" w:color="auto"/>
            </w:tcBorders>
            <w:vAlign w:val="center"/>
          </w:tcPr>
          <w:p w14:paraId="078E9AF1" w14:textId="0534CC33" w:rsidR="009D01AF" w:rsidRPr="00A96ADA" w:rsidRDefault="009D01AF" w:rsidP="00E10C23">
            <w:pPr>
              <w:ind w:left="720"/>
              <w:jc w:val="left"/>
              <w:rPr>
                <w:rFonts w:ascii="Calibri" w:hAnsi="Calibri" w:cs="Calibri"/>
                <w:b/>
                <w:bCs/>
              </w:rPr>
            </w:pPr>
            <w:r>
              <w:rPr>
                <w:rFonts w:ascii="Calibri" w:hAnsi="Calibri" w:cs="Calibri"/>
                <w:b/>
                <w:bCs/>
                <w:noProof/>
              </w:rPr>
              <mc:AlternateContent>
                <mc:Choice Requires="wps">
                  <w:drawing>
                    <wp:anchor distT="0" distB="0" distL="114300" distR="114300" simplePos="0" relativeHeight="251676672" behindDoc="0" locked="0" layoutInCell="1" allowOverlap="1" wp14:anchorId="558A7A25" wp14:editId="192A1875">
                      <wp:simplePos x="0" y="0"/>
                      <wp:positionH relativeFrom="column">
                        <wp:posOffset>522605</wp:posOffset>
                      </wp:positionH>
                      <wp:positionV relativeFrom="paragraph">
                        <wp:posOffset>293370</wp:posOffset>
                      </wp:positionV>
                      <wp:extent cx="472440" cy="205740"/>
                      <wp:effectExtent l="0" t="76200" r="0" b="22860"/>
                      <wp:wrapNone/>
                      <wp:docPr id="1340093485" name="Connector: Elbow 11"/>
                      <wp:cNvGraphicFramePr/>
                      <a:graphic xmlns:a="http://schemas.openxmlformats.org/drawingml/2006/main">
                        <a:graphicData uri="http://schemas.microsoft.com/office/word/2010/wordprocessingShape">
                          <wps:wsp>
                            <wps:cNvCnPr/>
                            <wps:spPr>
                              <a:xfrm flipV="1">
                                <a:off x="0" y="0"/>
                                <a:ext cx="472440" cy="205740"/>
                              </a:xfrm>
                              <a:prstGeom prst="bentConnector3">
                                <a:avLst>
                                  <a:gd name="adj1" fmla="val 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AA92AF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41.15pt;margin-top:23.1pt;width:37.2pt;height:16.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qm1AEAAPIDAAAOAAAAZHJzL2Uyb0RvYy54bWysU8uu0zAQ3SPxD5b3NGkoXBQ1vYteYIPg&#10;itfetceNwS/Zpkn+nrGT5iJeC8Rm5Mec4zlnxvvb0WhygRCVsx3dbmpKwHInlD139NPHV09eUBIT&#10;s4JpZ6GjE0R6e3j8aD/4FhrXOy0gECSxsR18R/uUfFtVkfdgWNw4DxYvpQuGJdyGcyUCG5Dd6Kqp&#10;6+fV4ILwwXGIEU/v5kt6KPxSAk/vpIyQiO4o1pZKDCWecqwOe9aeA/O94ksZ7B+qMExZfHSlumOJ&#10;kW9B/UJlFA8uOpk23JnKSak4FA2oZlv/pOZDzzwULWhO9KtN8f/R8reXo70PaMPgYxv9fcgqRhkM&#10;kVr5z9jTogsrJWOxbVptgzERjoe7m2a3Q3M5XjX1sxtcI18102Q6H2J6Dc6QvOjoCWw6OmuxOS48&#10;LfTs8iam4p8glhkcFCa+bCmRRmM7LkyTK+eSiexX1gzTNsfElH5pBUmTR4YUFLNnDUsxOaV6EFlW&#10;adIww9+DJEqgmLmeMn9w1IHg2x0VX7crC2ZmiFRar6C6iPgjaMnNMCgzuQKbvwPX7PKis2kFGmVd&#10;+B04jddS5Zx/VT1rzbJPTkyl5cUOHKzSrOUT5Mn9cV/gD1/18B0AAP//AwBQSwMEFAAGAAgAAAAh&#10;AMDYzG7eAAAACAEAAA8AAABkcnMvZG93bnJldi54bWxMj81OwzAQhO9IfQdrK3GjDqGkUcimKiAk&#10;bogClbi58eZHtddR7Lbh7XFPcBzNaOabcj1ZI040+t4xwu0iAUFcO91zi/D58XKTg/BBsVbGMSH8&#10;kId1NbsqVaHdmd/ptA2tiCXsC4XQhTAUUvq6I6v8wg3E0WvcaFWIcmylHtU5llsj0yTJpFU9x4VO&#10;DfTUUX3YHi2CbkL7yOnrl+mbxrx9P+9cvdwhXs+nzQOIQFP4C8MFP6JDFZn27sjaC4OQp3cxibDM&#10;UhAX/z5bgdgjrPIMZFXK/weqXwAAAP//AwBQSwECLQAUAAYACAAAACEAtoM4kv4AAADhAQAAEwAA&#10;AAAAAAAAAAAAAAAAAAAAW0NvbnRlbnRfVHlwZXNdLnhtbFBLAQItABQABgAIAAAAIQA4/SH/1gAA&#10;AJQBAAALAAAAAAAAAAAAAAAAAC8BAABfcmVscy8ucmVsc1BLAQItABQABgAIAAAAIQAxW4qm1AEA&#10;APIDAAAOAAAAAAAAAAAAAAAAAC4CAABkcnMvZTJvRG9jLnhtbFBLAQItABQABgAIAAAAIQDA2Mxu&#10;3gAAAAgBAAAPAAAAAAAAAAAAAAAAAC4EAABkcnMvZG93bnJldi54bWxQSwUGAAAAAAQABADzAAAA&#10;OQUAAAAA&#10;" adj="0" strokecolor="black [3200]" strokeweight="1.5pt">
                      <v:stroke endarrow="block"/>
                    </v:shape>
                  </w:pict>
                </mc:Fallback>
              </mc:AlternateContent>
            </w:r>
            <w:r>
              <w:rPr>
                <w:rFonts w:ascii="Calibri" w:hAnsi="Calibri" w:cs="Calibri"/>
                <w:b/>
                <w:bCs/>
                <w:noProof/>
              </w:rPr>
              <mc:AlternateContent>
                <mc:Choice Requires="wps">
                  <w:drawing>
                    <wp:anchor distT="0" distB="0" distL="114300" distR="114300" simplePos="0" relativeHeight="251675648" behindDoc="0" locked="0" layoutInCell="1" allowOverlap="1" wp14:anchorId="012AA1D9" wp14:editId="5F5B7C37">
                      <wp:simplePos x="0" y="0"/>
                      <wp:positionH relativeFrom="column">
                        <wp:posOffset>987425</wp:posOffset>
                      </wp:positionH>
                      <wp:positionV relativeFrom="paragraph">
                        <wp:posOffset>102870</wp:posOffset>
                      </wp:positionV>
                      <wp:extent cx="0" cy="464820"/>
                      <wp:effectExtent l="76200" t="0" r="57150" b="49530"/>
                      <wp:wrapNone/>
                      <wp:docPr id="1662986761" name="Straight Arrow Connector 10"/>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DDBAC7" id="Straight Arrow Connector 10" o:spid="_x0000_s1026" type="#_x0000_t32" style="position:absolute;margin-left:77.75pt;margin-top:8.1pt;width:0;height:36.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IvuAEAAL4DAAAOAAAAZHJzL2Uyb0RvYy54bWysU02P0zAQvSPxHyzfadKyWq2ipnvoAhcE&#10;K2B/gNexEwt/aTw0yb9n7LQpArQHxGXij3lv5j1P9veTs+ykIJngW77d1JwpL0NnfN/yp2/v39xx&#10;llD4TtjgVctnlfj94fWr/RgbtQtDsJ0CRiQ+NWNs+YAYm6pKclBOpE2IytOlDuAE0hb6qgMxEruz&#10;1a6ub6sxQBchSJUSnT4sl/xQ+LVWEj9rnRQy23LqDUuEEp9zrA570fQg4mDkuQ3xD104YTwVXake&#10;BAr2A8wfVM5ICClo3MjgqqC1kapoIDXb+jc1XwcRVdFC5qS42pT+H638dDr6RyAbxpiaFB8hq5g0&#10;uPyl/thUzJpXs9SETC6Hkk5vbm/udsXH6oqLkPCDCo7lRcsTgjD9gMfgPb1IgG3xSpw+JqTKBLwA&#10;clHrc0Rh7DvfMZwjjQ2CEb63Kr8XpeeU6tpwWeFs1QL/ojQzHbX4tpQps6SOFthJ0BR037crC2Vm&#10;iDbWrqD6ZdA5N8NUma8VuHsZuGaXisHjCnTGB/gbGKdLq3rJv6hetGbZz6Gby/MVO2hIij/ngc5T&#10;+Ou+wK+/3eEnAAAA//8DAFBLAwQUAAYACAAAACEAIHqtk9wAAAAJAQAADwAAAGRycy9kb3ducmV2&#10;LnhtbEyPQU/DMAyF70j8h8hI3Fi6iZatNJ2AgQTixLYLN6/xmorEqZpsK/+ejAvc/Oyn5+9Vy9FZ&#10;caQhdJ4VTCcZCOLG645bBdvNy80cRIjIGq1nUvBNAZb15UWFpfYn/qDjOrYihXAoUYGJsS+lDI0h&#10;h2Hie+J02/vBYUxyaKUe8JTCnZWzLCukw47TB4M9PRlqvtYHp2BvkFZby7jq74rp++Pn63P25pW6&#10;vhof7kFEGuOfGc74CR3qxLTzB9ZB2KTzPE/WNBQzEGfD72KnYL64BVlX8n+D+gcAAP//AwBQSwEC&#10;LQAUAAYACAAAACEAtoM4kv4AAADhAQAAEwAAAAAAAAAAAAAAAAAAAAAAW0NvbnRlbnRfVHlwZXNd&#10;LnhtbFBLAQItABQABgAIAAAAIQA4/SH/1gAAAJQBAAALAAAAAAAAAAAAAAAAAC8BAABfcmVscy8u&#10;cmVsc1BLAQItABQABgAIAAAAIQDIzEIvuAEAAL4DAAAOAAAAAAAAAAAAAAAAAC4CAABkcnMvZTJv&#10;RG9jLnhtbFBLAQItABQABgAIAAAAIQAgeq2T3AAAAAkBAAAPAAAAAAAAAAAAAAAAABIEAABkcnMv&#10;ZG93bnJldi54bWxQSwUGAAAAAAQABADzAAAAGwUAAAAA&#10;" strokecolor="black [3200]" strokeweight="1.5pt">
                      <v:stroke endarrow="block" joinstyle="miter"/>
                    </v:shape>
                  </w:pict>
                </mc:Fallback>
              </mc:AlternateContent>
            </w:r>
          </w:p>
        </w:tc>
        <w:tc>
          <w:tcPr>
            <w:tcW w:w="6295" w:type="dxa"/>
            <w:tcBorders>
              <w:top w:val="single" w:sz="4" w:space="0" w:color="auto"/>
              <w:left w:val="single" w:sz="4" w:space="0" w:color="auto"/>
              <w:bottom w:val="single" w:sz="4" w:space="0" w:color="auto"/>
              <w:right w:val="single" w:sz="4" w:space="0" w:color="auto"/>
            </w:tcBorders>
            <w:vAlign w:val="center"/>
          </w:tcPr>
          <w:p w14:paraId="04DABF95" w14:textId="313DB742" w:rsidR="009D01AF" w:rsidRPr="009D01AF" w:rsidRDefault="009D01AF" w:rsidP="009D01AF">
            <w:pPr>
              <w:rPr>
                <w:rStyle w:val="Strong"/>
                <w:b w:val="0"/>
                <w:bCs w:val="0"/>
              </w:rPr>
            </w:pPr>
            <w:r>
              <w:rPr>
                <w:rStyle w:val="Strong"/>
              </w:rPr>
              <w:t xml:space="preserve">Looping: </w:t>
            </w:r>
            <w:r>
              <w:rPr>
                <w:rStyle w:val="Strong"/>
                <w:b w:val="0"/>
                <w:bCs w:val="0"/>
              </w:rPr>
              <w:t>Although flowlines can never branch out by themselves, they can always merge back in. Usually when they do it creates a loop. More on this later.</w:t>
            </w:r>
          </w:p>
        </w:tc>
      </w:tr>
    </w:tbl>
    <w:p w14:paraId="4F0C3D19" w14:textId="451D40D9" w:rsidR="00A96ADA" w:rsidRDefault="00A96ADA" w:rsidP="00C9640C">
      <w:pPr>
        <w:pStyle w:val="Heading3"/>
      </w:pPr>
      <w:r>
        <w:lastRenderedPageBreak/>
        <w:t>Example</w:t>
      </w:r>
      <w:r w:rsidR="00C9640C">
        <w:t>: Flowchart</w:t>
      </w:r>
    </w:p>
    <w:p w14:paraId="352DFE2D" w14:textId="7B0F2A95" w:rsidR="00A96ADA" w:rsidRDefault="00A96ADA" w:rsidP="00A96ADA">
      <w:pPr>
        <w:ind w:left="720"/>
        <w:jc w:val="center"/>
        <w:rPr>
          <w:rFonts w:ascii="Calibri" w:hAnsi="Calibri" w:cs="Calibri"/>
        </w:rPr>
      </w:pPr>
      <w:r w:rsidRPr="00A96ADA">
        <w:rPr>
          <w:rFonts w:ascii="Calibri" w:hAnsi="Calibri" w:cs="Calibri"/>
          <w:noProof/>
        </w:rPr>
        <w:drawing>
          <wp:inline distT="0" distB="0" distL="0" distR="0" wp14:anchorId="65A2E4BC" wp14:editId="213C250B">
            <wp:extent cx="1028700" cy="3606800"/>
            <wp:effectExtent l="19050" t="19050" r="19050" b="12700"/>
            <wp:docPr id="2099792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700" cy="3606800"/>
                    </a:xfrm>
                    <a:prstGeom prst="rect">
                      <a:avLst/>
                    </a:prstGeom>
                    <a:noFill/>
                    <a:ln>
                      <a:solidFill>
                        <a:schemeClr val="tx1"/>
                      </a:solidFill>
                    </a:ln>
                  </pic:spPr>
                </pic:pic>
              </a:graphicData>
            </a:graphic>
          </wp:inline>
        </w:drawing>
      </w:r>
    </w:p>
    <w:p w14:paraId="231BB84D" w14:textId="34CEC32F" w:rsidR="009D3A3E" w:rsidRPr="009D3A3E" w:rsidRDefault="009D3A3E" w:rsidP="00A96ADA">
      <w:pPr>
        <w:ind w:left="720"/>
        <w:jc w:val="center"/>
        <w:rPr>
          <w:rFonts w:ascii="Calibri" w:hAnsi="Calibri" w:cs="Calibri"/>
          <w:sz w:val="20"/>
          <w:u w:val="single"/>
        </w:rPr>
      </w:pPr>
      <w:r w:rsidRPr="009D3A3E">
        <w:rPr>
          <w:rFonts w:ascii="Calibri" w:hAnsi="Calibri" w:cs="Calibri"/>
          <w:sz w:val="20"/>
          <w:u w:val="single"/>
        </w:rPr>
        <w:t>Figure: 6 Example of Flowchart</w:t>
      </w:r>
    </w:p>
    <w:p w14:paraId="4626F4CA" w14:textId="69E65EBE" w:rsidR="007A0048" w:rsidRDefault="007A0048" w:rsidP="007A0048">
      <w:pPr>
        <w:rPr>
          <w:rFonts w:ascii="Calibri" w:hAnsi="Calibri" w:cs="Calibri"/>
        </w:rPr>
      </w:pPr>
      <w:r>
        <w:rPr>
          <w:rFonts w:ascii="Calibri" w:hAnsi="Calibri" w:cs="Calibri"/>
        </w:rPr>
        <w:t>The start and End section of the Flow Chart represent the programs start and end boundaries. The Parallelogram where the Input and Print statements represent the Inputs and Outputs of the Program, and the Square Box represents the Processing required to achieve the desired output.</w:t>
      </w:r>
    </w:p>
    <w:p w14:paraId="11BF1070" w14:textId="4D7233C1" w:rsidR="007A0048" w:rsidRDefault="007A0048" w:rsidP="007A0048">
      <w:pPr>
        <w:rPr>
          <w:rFonts w:ascii="Segoe UI Emoji" w:hAnsi="Segoe UI Emoji" w:cs="Segoe UI Emoji"/>
          <w:sz w:val="72"/>
          <w:szCs w:val="72"/>
        </w:rPr>
      </w:pPr>
      <w:r>
        <w:t xml:space="preserve">Some more problems to solve </w:t>
      </w:r>
      <w:r w:rsidRPr="007A0048">
        <w:rPr>
          <w:rFonts w:ascii="Segoe UI Emoji" w:hAnsi="Segoe UI Emoji" w:cs="Segoe UI Emoji"/>
          <w:sz w:val="72"/>
          <w:szCs w:val="72"/>
        </w:rPr>
        <w:t>😫</w:t>
      </w:r>
    </w:p>
    <w:p w14:paraId="36AE08E8" w14:textId="5A1EF92E" w:rsidR="007A0048" w:rsidRPr="00185140" w:rsidRDefault="007A0048" w:rsidP="007A0048">
      <w:pPr>
        <w:rPr>
          <w:rFonts w:cstheme="minorHAnsi"/>
          <w:b/>
          <w:bCs/>
        </w:rPr>
      </w:pPr>
      <w:r w:rsidRPr="00185140">
        <w:rPr>
          <w:rFonts w:cstheme="minorHAnsi"/>
          <w:b/>
          <w:bCs/>
        </w:rPr>
        <w:t>Create Flow charts of the following problems</w:t>
      </w:r>
    </w:p>
    <w:p w14:paraId="544C629B" w14:textId="7DE5E808" w:rsidR="007A0048" w:rsidRPr="009D01AF" w:rsidRDefault="007A0048" w:rsidP="009D01AF">
      <w:pPr>
        <w:pStyle w:val="ListParagraph"/>
        <w:numPr>
          <w:ilvl w:val="0"/>
          <w:numId w:val="19"/>
        </w:numPr>
        <w:rPr>
          <w:rFonts w:ascii="Calibri" w:hAnsi="Calibri" w:cs="Calibri"/>
        </w:rPr>
      </w:pPr>
      <w:r w:rsidRPr="009D01AF">
        <w:rPr>
          <w:rFonts w:ascii="Calibri" w:hAnsi="Calibri" w:cs="Calibri"/>
        </w:rPr>
        <w:t xml:space="preserve">Calculate the area of a rectangle given its length and width. </w:t>
      </w:r>
    </w:p>
    <w:p w14:paraId="116FBC03" w14:textId="65B6C95E" w:rsidR="007A0048" w:rsidRPr="009D01AF" w:rsidRDefault="007A0048" w:rsidP="009D01AF">
      <w:pPr>
        <w:pStyle w:val="ListParagraph"/>
        <w:numPr>
          <w:ilvl w:val="0"/>
          <w:numId w:val="19"/>
        </w:numPr>
        <w:rPr>
          <w:rFonts w:ascii="Calibri" w:hAnsi="Calibri" w:cs="Calibri"/>
        </w:rPr>
      </w:pPr>
      <w:r w:rsidRPr="009D01AF">
        <w:rPr>
          <w:rFonts w:ascii="Calibri" w:hAnsi="Calibri" w:cs="Calibri"/>
        </w:rPr>
        <w:t>Convert a temperature from Celsius to Fahrenheit.</w:t>
      </w:r>
    </w:p>
    <w:p w14:paraId="6EA95D09" w14:textId="30580C71" w:rsidR="00326B72" w:rsidRPr="009D01AF" w:rsidRDefault="007A0048" w:rsidP="009D01AF">
      <w:pPr>
        <w:pStyle w:val="ListParagraph"/>
        <w:numPr>
          <w:ilvl w:val="0"/>
          <w:numId w:val="19"/>
        </w:numPr>
        <w:rPr>
          <w:rFonts w:ascii="Calibri" w:hAnsi="Calibri" w:cs="Calibri"/>
        </w:rPr>
      </w:pPr>
      <w:r w:rsidRPr="009D01AF">
        <w:rPr>
          <w:rFonts w:ascii="Calibri" w:hAnsi="Calibri" w:cs="Calibri"/>
        </w:rPr>
        <w:t>Calculate the average of three numbers.</w:t>
      </w:r>
    </w:p>
    <w:p w14:paraId="7667AE79" w14:textId="77777777" w:rsidR="00326B72" w:rsidRDefault="00326B72">
      <w:pPr>
        <w:rPr>
          <w:rFonts w:ascii="Calibri" w:hAnsi="Calibri" w:cs="Calibri"/>
        </w:rPr>
      </w:pPr>
      <w:r>
        <w:rPr>
          <w:rFonts w:ascii="Calibri" w:hAnsi="Calibri" w:cs="Calibri"/>
        </w:rPr>
        <w:br w:type="page"/>
      </w:r>
    </w:p>
    <w:p w14:paraId="23C1FBF4" w14:textId="77777777" w:rsidR="009D01AF" w:rsidRDefault="00326B72" w:rsidP="009D01AF">
      <w:pPr>
        <w:pStyle w:val="Heading1"/>
      </w:pPr>
      <w:r>
        <w:lastRenderedPageBreak/>
        <w:t>References</w:t>
      </w:r>
    </w:p>
    <w:p w14:paraId="1B2C7A2B" w14:textId="39A567D5" w:rsidR="00326B72" w:rsidRDefault="00000000" w:rsidP="00485D65">
      <w:pPr>
        <w:pStyle w:val="NoSpacing"/>
        <w:numPr>
          <w:ilvl w:val="0"/>
          <w:numId w:val="26"/>
        </w:numPr>
        <w:ind w:left="270" w:hanging="270"/>
      </w:pPr>
      <w:hyperlink r:id="rId17" w:history="1">
        <w:r w:rsidR="009D01AF" w:rsidRPr="00D4652B">
          <w:rPr>
            <w:rStyle w:val="Hyperlink"/>
            <w:rFonts w:ascii="Calibri" w:hAnsi="Calibri" w:cs="Calibri"/>
          </w:rPr>
          <w:t>https://csu.kau.edu.sa/Files/612009/Files/160348_Chapter0_CPIT110_v2.pdf</w:t>
        </w:r>
      </w:hyperlink>
    </w:p>
    <w:p w14:paraId="1DF3940B" w14:textId="0A47A45C" w:rsidR="009971EF" w:rsidRDefault="00000000" w:rsidP="00485D65">
      <w:pPr>
        <w:pStyle w:val="NoSpacing"/>
        <w:numPr>
          <w:ilvl w:val="0"/>
          <w:numId w:val="26"/>
        </w:numPr>
        <w:ind w:left="270" w:hanging="270"/>
      </w:pPr>
      <w:hyperlink r:id="rId18" w:history="1">
        <w:r w:rsidR="009971EF" w:rsidRPr="00910C1E">
          <w:rPr>
            <w:rStyle w:val="Hyperlink"/>
            <w:rFonts w:ascii="Calibri" w:hAnsi="Calibri" w:cs="Calibri"/>
          </w:rPr>
          <w:t>https://cs044.wordpress.com/wp-content/uploads/2017/02/chapter3-1.pdf</w:t>
        </w:r>
      </w:hyperlink>
    </w:p>
    <w:p w14:paraId="57186E23" w14:textId="601B214A" w:rsidR="004F78EA" w:rsidRDefault="00000000" w:rsidP="00485D65">
      <w:pPr>
        <w:pStyle w:val="NoSpacing"/>
        <w:numPr>
          <w:ilvl w:val="0"/>
          <w:numId w:val="26"/>
        </w:numPr>
        <w:ind w:left="270" w:hanging="270"/>
      </w:pPr>
      <w:hyperlink r:id="rId19" w:anchor=":~:text=A%20flowchart%20is%20a%20diagram,easy%2Dto%2Dunderstand%20diagrams" w:history="1">
        <w:r w:rsidR="004F78EA" w:rsidRPr="00910C1E">
          <w:rPr>
            <w:rStyle w:val="Hyperlink"/>
            <w:rFonts w:ascii="Calibri" w:hAnsi="Calibri" w:cs="Calibri"/>
          </w:rPr>
          <w:t>https://www.lucidchart.com/pages/what-is-a-flowchart-tutorial#:~:text=A%20flowchart%20is%20a%20diagram,easy%2Dto%2Dunderstand%20diagrams</w:t>
        </w:r>
      </w:hyperlink>
      <w:r w:rsidR="004F78EA" w:rsidRPr="004F78EA">
        <w:t>.</w:t>
      </w:r>
    </w:p>
    <w:p w14:paraId="1D2412D2" w14:textId="4C45551A" w:rsidR="004F78EA" w:rsidRDefault="00000000" w:rsidP="00485D65">
      <w:pPr>
        <w:pStyle w:val="NoSpacing"/>
        <w:numPr>
          <w:ilvl w:val="0"/>
          <w:numId w:val="26"/>
        </w:numPr>
        <w:ind w:left="270" w:hanging="270"/>
      </w:pPr>
      <w:hyperlink r:id="rId20" w:anchor=":~:text=The%20input%E2%80%93process%E2%80%93output%20(,structure%20for%20describing%20a%20process" w:history="1">
        <w:r w:rsidR="004F78EA" w:rsidRPr="00910C1E">
          <w:rPr>
            <w:rStyle w:val="Hyperlink"/>
            <w:rFonts w:ascii="Calibri" w:hAnsi="Calibri" w:cs="Calibri"/>
          </w:rPr>
          <w:t>https://harpercollege.pressbooks.pub/programmingfundamentals/chapter/input-process-output-model/#:~:text=The%20input%E2%80%93process%E2%80%93output%20(,structure%20for%20describing%20a%20process</w:t>
        </w:r>
      </w:hyperlink>
      <w:r w:rsidR="004F78EA" w:rsidRPr="004F78EA">
        <w:t>.</w:t>
      </w:r>
    </w:p>
    <w:p w14:paraId="793FB1FF" w14:textId="2897AAF7" w:rsidR="00326B72" w:rsidRPr="009D01AF" w:rsidRDefault="00000000" w:rsidP="00485D65">
      <w:pPr>
        <w:pStyle w:val="NoSpacing"/>
        <w:numPr>
          <w:ilvl w:val="0"/>
          <w:numId w:val="26"/>
        </w:numPr>
        <w:ind w:left="270" w:hanging="270"/>
      </w:pPr>
      <w:hyperlink r:id="rId21" w:history="1">
        <w:r w:rsidR="004F78EA" w:rsidRPr="00910C1E">
          <w:rPr>
            <w:rStyle w:val="Hyperlink"/>
            <w:rFonts w:ascii="Calibri" w:hAnsi="Calibri" w:cs="Calibri"/>
          </w:rPr>
          <w:t>https://www.studocu.com/row/document/inti-international-university/bahasa-kebangsaan/vbn-lecture-1-2-code/30284257</w:t>
        </w:r>
      </w:hyperlink>
    </w:p>
    <w:sectPr w:rsidR="00326B72" w:rsidRPr="009D01AF" w:rsidSect="00E361F3">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DFF72" w14:textId="77777777" w:rsidR="00EC3043" w:rsidRDefault="00EC3043" w:rsidP="00E361F3">
      <w:pPr>
        <w:spacing w:after="0" w:line="240" w:lineRule="auto"/>
      </w:pPr>
      <w:r>
        <w:separator/>
      </w:r>
    </w:p>
  </w:endnote>
  <w:endnote w:type="continuationSeparator" w:id="0">
    <w:p w14:paraId="24A3645A" w14:textId="77777777" w:rsidR="00EC3043" w:rsidRDefault="00EC3043" w:rsidP="00E3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883961"/>
      <w:docPartObj>
        <w:docPartGallery w:val="Page Numbers (Bottom of Page)"/>
        <w:docPartUnique/>
      </w:docPartObj>
    </w:sdtPr>
    <w:sdtContent>
      <w:sdt>
        <w:sdtPr>
          <w:id w:val="-1769616900"/>
          <w:docPartObj>
            <w:docPartGallery w:val="Page Numbers (Top of Page)"/>
            <w:docPartUnique/>
          </w:docPartObj>
        </w:sdtPr>
        <w:sdtContent>
          <w:p w14:paraId="39957285" w14:textId="25699A23" w:rsidR="00AE01B7" w:rsidRDefault="00AE01B7" w:rsidP="00AE01B7">
            <w:pPr>
              <w:pStyle w:val="Footer"/>
            </w:pPr>
            <w:r>
              <w:t xml:space="preserve">Lab </w:t>
            </w:r>
            <w:sdt>
              <w:sdtPr>
                <w:alias w:val="Category"/>
                <w:tag w:val=""/>
                <w:id w:val="1966844809"/>
                <w:dataBinding w:prefixMappings="xmlns:ns0='http://purl.org/dc/elements/1.1/' xmlns:ns1='http://schemas.openxmlformats.org/package/2006/metadata/core-properties' " w:xpath="/ns1:coreProperties[1]/ns1:category[1]" w:storeItemID="{6C3C8BC8-F283-45AE-878A-BAB7291924A1}"/>
                <w:text/>
              </w:sdtPr>
              <w:sdtContent>
                <w:r w:rsidR="00623F00">
                  <w:t>01</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9D3A3E">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D3A3E">
              <w:rPr>
                <w:b/>
                <w:bCs/>
                <w:noProof/>
              </w:rPr>
              <w:t>9</w:t>
            </w:r>
            <w:r>
              <w:rPr>
                <w:b/>
                <w:bCs/>
                <w:sz w:val="24"/>
                <w:szCs w:val="24"/>
              </w:rPr>
              <w:fldChar w:fldCharType="end"/>
            </w:r>
          </w:p>
        </w:sdtContent>
      </w:sdt>
    </w:sdtContent>
  </w:sdt>
  <w:p w14:paraId="35572438" w14:textId="77777777" w:rsidR="00524B76" w:rsidRDefault="00524B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412E3" w14:textId="5363FB7A" w:rsidR="004F78EA" w:rsidRDefault="004F78EA">
    <w:pPr>
      <w:pStyle w:val="Footer"/>
    </w:pPr>
    <w:r>
      <w:t>Author: Mr. Shaheer Ahmed Khan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94E17" w14:textId="77777777" w:rsidR="00EC3043" w:rsidRDefault="00EC3043" w:rsidP="00E361F3">
      <w:pPr>
        <w:spacing w:after="0" w:line="240" w:lineRule="auto"/>
      </w:pPr>
      <w:r>
        <w:separator/>
      </w:r>
    </w:p>
  </w:footnote>
  <w:footnote w:type="continuationSeparator" w:id="0">
    <w:p w14:paraId="081162CD" w14:textId="77777777" w:rsidR="00EC3043" w:rsidRDefault="00EC3043" w:rsidP="00E36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485AC" w14:textId="64D81AF4" w:rsidR="00524B76" w:rsidRDefault="00000000">
    <w:pPr>
      <w:pStyle w:val="Header"/>
    </w:pPr>
    <w:sdt>
      <w:sdtPr>
        <w:alias w:val="Title"/>
        <w:tag w:val=""/>
        <w:id w:val="-2066562514"/>
        <w:placeholder>
          <w:docPart w:val="95E4DD54F4C44BA4893B3E3414C4F95C"/>
        </w:placeholder>
        <w:dataBinding w:prefixMappings="xmlns:ns0='http://purl.org/dc/elements/1.1/' xmlns:ns1='http://schemas.openxmlformats.org/package/2006/metadata/core-properties' " w:xpath="/ns1:coreProperties[1]/ns0:title[1]" w:storeItemID="{6C3C8BC8-F283-45AE-878A-BAB7291924A1}"/>
        <w:text/>
      </w:sdtPr>
      <w:sdtContent>
        <w:r w:rsidR="006537F8">
          <w:t>Introduction to Programming Fundamentals</w:t>
        </w:r>
      </w:sdtContent>
    </w:sdt>
    <w:r w:rsidR="00524B76">
      <w:tab/>
    </w:r>
    <w:r w:rsidR="00524B76">
      <w:tab/>
    </w:r>
    <w:sdt>
      <w:sdtPr>
        <w:alias w:val="Subject"/>
        <w:tag w:val=""/>
        <w:id w:val="1196734551"/>
        <w:dataBinding w:prefixMappings="xmlns:ns0='http://purl.org/dc/elements/1.1/' xmlns:ns1='http://schemas.openxmlformats.org/package/2006/metadata/core-properties' " w:xpath="/ns1:coreProperties[1]/ns0:subject[1]" w:storeItemID="{6C3C8BC8-F283-45AE-878A-BAB7291924A1}"/>
        <w:text/>
      </w:sdtPr>
      <w:sdtContent>
        <w:r w:rsidR="00623F00">
          <w:t>Programming Fundamentals Lab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1869E" w14:textId="77777777" w:rsidR="00E361F3" w:rsidRDefault="00E361F3">
    <w:pPr>
      <w:pStyle w:val="Header"/>
    </w:pPr>
    <w:r>
      <w:rPr>
        <w:noProof/>
      </w:rPr>
      <w:drawing>
        <wp:inline distT="0" distB="0" distL="0" distR="0" wp14:anchorId="5B149154" wp14:editId="3F1821A0">
          <wp:extent cx="536454" cy="548640"/>
          <wp:effectExtent l="0" t="0" r="0" b="3810"/>
          <wp:docPr id="2024606448" name="Picture 202460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2378" t="33552" r="66990" b="35002"/>
                  <a:stretch/>
                </pic:blipFill>
                <pic:spPr bwMode="auto">
                  <a:xfrm>
                    <a:off x="0" y="0"/>
                    <a:ext cx="544520" cy="5568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rPr>
      <w:drawing>
        <wp:inline distT="0" distB="0" distL="0" distR="0" wp14:anchorId="1BCED65D" wp14:editId="69025C17">
          <wp:extent cx="1030432" cy="547992"/>
          <wp:effectExtent l="0" t="0" r="0" b="0"/>
          <wp:docPr id="110887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32555" t="33552" r="8537" b="35002"/>
                  <a:stretch/>
                </pic:blipFill>
                <pic:spPr bwMode="auto">
                  <a:xfrm>
                    <a:off x="0" y="0"/>
                    <a:ext cx="1047161" cy="55688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68A3"/>
    <w:multiLevelType w:val="hybridMultilevel"/>
    <w:tmpl w:val="E2103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9475A3"/>
    <w:multiLevelType w:val="hybridMultilevel"/>
    <w:tmpl w:val="1AB02F12"/>
    <w:lvl w:ilvl="0" w:tplc="E6B699CE">
      <w:start w:val="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7052C"/>
    <w:multiLevelType w:val="hybridMultilevel"/>
    <w:tmpl w:val="746495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291A9B"/>
    <w:multiLevelType w:val="hybridMultilevel"/>
    <w:tmpl w:val="E728ADE2"/>
    <w:lvl w:ilvl="0" w:tplc="038A4332">
      <w:start w:val="1"/>
      <w:numFmt w:val="decimal"/>
      <w:lvlText w:val="Q%1:"/>
      <w:lvlJc w:val="right"/>
      <w:pPr>
        <w:ind w:left="720" w:hanging="360"/>
      </w:pPr>
      <w:rPr>
        <w:rFonts w:hint="default"/>
        <w:w w:val="100"/>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5C1"/>
    <w:multiLevelType w:val="hybridMultilevel"/>
    <w:tmpl w:val="14CE99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E00213"/>
    <w:multiLevelType w:val="hybridMultilevel"/>
    <w:tmpl w:val="8CFAD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079CE"/>
    <w:multiLevelType w:val="hybridMultilevel"/>
    <w:tmpl w:val="5C4E7D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7D6617"/>
    <w:multiLevelType w:val="multilevel"/>
    <w:tmpl w:val="A072D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A72D8"/>
    <w:multiLevelType w:val="hybridMultilevel"/>
    <w:tmpl w:val="1BE0D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8649B"/>
    <w:multiLevelType w:val="hybridMultilevel"/>
    <w:tmpl w:val="B7EA0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270278"/>
    <w:multiLevelType w:val="hybridMultilevel"/>
    <w:tmpl w:val="A4561418"/>
    <w:lvl w:ilvl="0" w:tplc="038A4332">
      <w:start w:val="1"/>
      <w:numFmt w:val="decimal"/>
      <w:lvlText w:val="Q%1:"/>
      <w:lvlJc w:val="right"/>
      <w:pPr>
        <w:ind w:left="720" w:hanging="360"/>
      </w:pPr>
      <w:rPr>
        <w:rFonts w:hint="default"/>
        <w:w w:val="100"/>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F37BA"/>
    <w:multiLevelType w:val="hybridMultilevel"/>
    <w:tmpl w:val="340AD00A"/>
    <w:lvl w:ilvl="0" w:tplc="715EA5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321AB"/>
    <w:multiLevelType w:val="hybridMultilevel"/>
    <w:tmpl w:val="3C166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D6A7D"/>
    <w:multiLevelType w:val="hybridMultilevel"/>
    <w:tmpl w:val="F9C81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497A77"/>
    <w:multiLevelType w:val="hybridMultilevel"/>
    <w:tmpl w:val="069AA8AE"/>
    <w:lvl w:ilvl="0" w:tplc="E6B699CE">
      <w:start w:val="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91AC5"/>
    <w:multiLevelType w:val="hybridMultilevel"/>
    <w:tmpl w:val="640A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555C53"/>
    <w:multiLevelType w:val="hybridMultilevel"/>
    <w:tmpl w:val="2F148236"/>
    <w:lvl w:ilvl="0" w:tplc="F2507B8A">
      <w:start w:val="1"/>
      <w:numFmt w:val="decimalZero"/>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B4472"/>
    <w:multiLevelType w:val="hybridMultilevel"/>
    <w:tmpl w:val="F2462AC0"/>
    <w:lvl w:ilvl="0" w:tplc="E6B699CE">
      <w:start w:val="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77F99"/>
    <w:multiLevelType w:val="hybridMultilevel"/>
    <w:tmpl w:val="50321E38"/>
    <w:lvl w:ilvl="0" w:tplc="038A4332">
      <w:start w:val="1"/>
      <w:numFmt w:val="decimal"/>
      <w:lvlText w:val="Q%1:"/>
      <w:lvlJc w:val="right"/>
      <w:pPr>
        <w:ind w:left="720" w:hanging="360"/>
      </w:pPr>
      <w:rPr>
        <w:rFonts w:hint="default"/>
        <w:w w:val="100"/>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F711C6"/>
    <w:multiLevelType w:val="hybridMultilevel"/>
    <w:tmpl w:val="24D0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B0B59"/>
    <w:multiLevelType w:val="hybridMultilevel"/>
    <w:tmpl w:val="369A4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6E1254"/>
    <w:multiLevelType w:val="hybridMultilevel"/>
    <w:tmpl w:val="AB48809C"/>
    <w:lvl w:ilvl="0" w:tplc="715EA5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BC28CE"/>
    <w:multiLevelType w:val="hybridMultilevel"/>
    <w:tmpl w:val="411E6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325A48"/>
    <w:multiLevelType w:val="hybridMultilevel"/>
    <w:tmpl w:val="92B25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4819E4"/>
    <w:multiLevelType w:val="multilevel"/>
    <w:tmpl w:val="8A22BF32"/>
    <w:lvl w:ilvl="0">
      <w:start w:val="1"/>
      <w:numFmt w:val="decimalZero"/>
      <w:pStyle w:val="CODE"/>
      <w:lvlText w:val="%1"/>
      <w:lvlJc w:val="left"/>
      <w:pPr>
        <w:ind w:left="1080" w:hanging="360"/>
      </w:pPr>
      <w:rPr>
        <w:rFonts w:asciiTheme="minorHAnsi" w:hAnsiTheme="minorHAnsi" w:hint="default"/>
        <w:sz w:val="18"/>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18709762">
    <w:abstractNumId w:val="16"/>
  </w:num>
  <w:num w:numId="2" w16cid:durableId="2095853945">
    <w:abstractNumId w:val="24"/>
  </w:num>
  <w:num w:numId="3" w16cid:durableId="1462966041">
    <w:abstractNumId w:val="24"/>
  </w:num>
  <w:num w:numId="4" w16cid:durableId="1104881955">
    <w:abstractNumId w:val="2"/>
  </w:num>
  <w:num w:numId="5" w16cid:durableId="929698989">
    <w:abstractNumId w:val="7"/>
  </w:num>
  <w:num w:numId="6" w16cid:durableId="592785001">
    <w:abstractNumId w:val="13"/>
  </w:num>
  <w:num w:numId="7" w16cid:durableId="414018934">
    <w:abstractNumId w:val="8"/>
  </w:num>
  <w:num w:numId="8" w16cid:durableId="828401851">
    <w:abstractNumId w:val="9"/>
  </w:num>
  <w:num w:numId="9" w16cid:durableId="1039354551">
    <w:abstractNumId w:val="0"/>
  </w:num>
  <w:num w:numId="10" w16cid:durableId="1891653708">
    <w:abstractNumId w:val="6"/>
  </w:num>
  <w:num w:numId="11" w16cid:durableId="1054817644">
    <w:abstractNumId w:val="5"/>
  </w:num>
  <w:num w:numId="12" w16cid:durableId="294725923">
    <w:abstractNumId w:val="15"/>
  </w:num>
  <w:num w:numId="13" w16cid:durableId="59327348">
    <w:abstractNumId w:val="23"/>
  </w:num>
  <w:num w:numId="14" w16cid:durableId="201600730">
    <w:abstractNumId w:val="4"/>
  </w:num>
  <w:num w:numId="15" w16cid:durableId="1459765249">
    <w:abstractNumId w:val="22"/>
  </w:num>
  <w:num w:numId="16" w16cid:durableId="1164861279">
    <w:abstractNumId w:val="19"/>
  </w:num>
  <w:num w:numId="17" w16cid:durableId="2093773828">
    <w:abstractNumId w:val="12"/>
  </w:num>
  <w:num w:numId="18" w16cid:durableId="769353495">
    <w:abstractNumId w:val="20"/>
  </w:num>
  <w:num w:numId="19" w16cid:durableId="1806702021">
    <w:abstractNumId w:val="18"/>
  </w:num>
  <w:num w:numId="20" w16cid:durableId="2008093387">
    <w:abstractNumId w:val="11"/>
  </w:num>
  <w:num w:numId="21" w16cid:durableId="906763354">
    <w:abstractNumId w:val="21"/>
  </w:num>
  <w:num w:numId="22" w16cid:durableId="630746278">
    <w:abstractNumId w:val="1"/>
  </w:num>
  <w:num w:numId="23" w16cid:durableId="816411663">
    <w:abstractNumId w:val="10"/>
  </w:num>
  <w:num w:numId="24" w16cid:durableId="260843572">
    <w:abstractNumId w:val="3"/>
  </w:num>
  <w:num w:numId="25" w16cid:durableId="1550725475">
    <w:abstractNumId w:val="17"/>
  </w:num>
  <w:num w:numId="26" w16cid:durableId="9978042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F00"/>
    <w:rsid w:val="001075FF"/>
    <w:rsid w:val="00117AFA"/>
    <w:rsid w:val="00185140"/>
    <w:rsid w:val="002058A4"/>
    <w:rsid w:val="002A6B0A"/>
    <w:rsid w:val="002C77B9"/>
    <w:rsid w:val="00306E08"/>
    <w:rsid w:val="00323586"/>
    <w:rsid w:val="0032697A"/>
    <w:rsid w:val="00326B72"/>
    <w:rsid w:val="00386BDA"/>
    <w:rsid w:val="00392CEB"/>
    <w:rsid w:val="00394E5C"/>
    <w:rsid w:val="0040241E"/>
    <w:rsid w:val="00402B48"/>
    <w:rsid w:val="004209CC"/>
    <w:rsid w:val="00485D65"/>
    <w:rsid w:val="00487629"/>
    <w:rsid w:val="004C28DC"/>
    <w:rsid w:val="004F7642"/>
    <w:rsid w:val="004F78EA"/>
    <w:rsid w:val="00504FFF"/>
    <w:rsid w:val="00524B76"/>
    <w:rsid w:val="00524F6E"/>
    <w:rsid w:val="00557EFA"/>
    <w:rsid w:val="00562ED0"/>
    <w:rsid w:val="005700AE"/>
    <w:rsid w:val="00574056"/>
    <w:rsid w:val="006022B5"/>
    <w:rsid w:val="00623F00"/>
    <w:rsid w:val="006537F8"/>
    <w:rsid w:val="0065480D"/>
    <w:rsid w:val="00715FB4"/>
    <w:rsid w:val="00782BB3"/>
    <w:rsid w:val="007A0048"/>
    <w:rsid w:val="007A0C75"/>
    <w:rsid w:val="007D2EBF"/>
    <w:rsid w:val="00861B72"/>
    <w:rsid w:val="008665FF"/>
    <w:rsid w:val="008C0979"/>
    <w:rsid w:val="008D12F0"/>
    <w:rsid w:val="00904E4D"/>
    <w:rsid w:val="00995A38"/>
    <w:rsid w:val="009971EF"/>
    <w:rsid w:val="009D01AF"/>
    <w:rsid w:val="009D3A3E"/>
    <w:rsid w:val="009D5F80"/>
    <w:rsid w:val="00A16ACC"/>
    <w:rsid w:val="00A47AEB"/>
    <w:rsid w:val="00A65F00"/>
    <w:rsid w:val="00A661F7"/>
    <w:rsid w:val="00A854A3"/>
    <w:rsid w:val="00A96ADA"/>
    <w:rsid w:val="00AB4A83"/>
    <w:rsid w:val="00AD365A"/>
    <w:rsid w:val="00AE01B7"/>
    <w:rsid w:val="00B16D37"/>
    <w:rsid w:val="00B25AFE"/>
    <w:rsid w:val="00B630FB"/>
    <w:rsid w:val="00B723CF"/>
    <w:rsid w:val="00B96540"/>
    <w:rsid w:val="00BA06E3"/>
    <w:rsid w:val="00C54A0C"/>
    <w:rsid w:val="00C57CAB"/>
    <w:rsid w:val="00C74273"/>
    <w:rsid w:val="00C9640C"/>
    <w:rsid w:val="00CA2436"/>
    <w:rsid w:val="00CB57D5"/>
    <w:rsid w:val="00CD206E"/>
    <w:rsid w:val="00CE19A8"/>
    <w:rsid w:val="00CE5A7E"/>
    <w:rsid w:val="00CF5B27"/>
    <w:rsid w:val="00DA6D37"/>
    <w:rsid w:val="00DF7755"/>
    <w:rsid w:val="00E10C23"/>
    <w:rsid w:val="00E361F3"/>
    <w:rsid w:val="00E426BA"/>
    <w:rsid w:val="00E70F39"/>
    <w:rsid w:val="00E75FBC"/>
    <w:rsid w:val="00EC3043"/>
    <w:rsid w:val="00EF2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CDBEB"/>
  <w15:chartTrackingRefBased/>
  <w15:docId w15:val="{27ABCA03-D454-42CC-8442-AF8481CE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E4D"/>
    <w:pPr>
      <w:jc w:val="both"/>
    </w:pPr>
  </w:style>
  <w:style w:type="paragraph" w:styleId="Heading1">
    <w:name w:val="heading 1"/>
    <w:basedOn w:val="Normal"/>
    <w:next w:val="Normal"/>
    <w:link w:val="Heading1Char"/>
    <w:uiPriority w:val="9"/>
    <w:qFormat/>
    <w:rsid w:val="00B25AFE"/>
    <w:pPr>
      <w:keepNext/>
      <w:keepLines/>
      <w:pBdr>
        <w:bottom w:val="single" w:sz="12" w:space="1" w:color="auto"/>
      </w:pBdr>
      <w:spacing w:before="240" w:after="120"/>
      <w:outlineLvl w:val="0"/>
    </w:pPr>
    <w:rPr>
      <w:rFonts w:asciiTheme="majorHAnsi" w:eastAsiaTheme="majorEastAsia" w:hAnsiTheme="majorHAnsi" w:cstheme="majorBidi"/>
      <w:b/>
      <w:smallCaps/>
      <w:color w:val="000000" w:themeColor="text1"/>
      <w:sz w:val="28"/>
      <w:szCs w:val="32"/>
    </w:rPr>
  </w:style>
  <w:style w:type="paragraph" w:styleId="Heading2">
    <w:name w:val="heading 2"/>
    <w:basedOn w:val="Normal"/>
    <w:next w:val="Normal"/>
    <w:link w:val="Heading2Char"/>
    <w:uiPriority w:val="9"/>
    <w:unhideWhenUsed/>
    <w:qFormat/>
    <w:rsid w:val="00B25AFE"/>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40241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A47AEB"/>
    <w:pPr>
      <w:numPr>
        <w:numId w:val="2"/>
      </w:numPr>
      <w:pBdr>
        <w:top w:val="single" w:sz="6" w:space="2" w:color="000000" w:themeColor="text1"/>
        <w:left w:val="single" w:sz="6" w:space="4" w:color="000000" w:themeColor="text1"/>
        <w:bottom w:val="single" w:sz="6" w:space="2" w:color="000000" w:themeColor="text1"/>
        <w:right w:val="single" w:sz="6" w:space="4" w:color="000000" w:themeColor="text1"/>
      </w:pBdr>
      <w:spacing w:before="160" w:after="160"/>
      <w:ind w:left="720" w:right="720" w:firstLine="0"/>
      <w:contextualSpacing/>
    </w:pPr>
    <w:rPr>
      <w:rFonts w:ascii="Lucida Console" w:hAnsi="Lucida Console"/>
      <w:bCs/>
      <w:noProof/>
    </w:rPr>
  </w:style>
  <w:style w:type="character" w:customStyle="1" w:styleId="CODEChar">
    <w:name w:val="CODE Char"/>
    <w:basedOn w:val="DefaultParagraphFont"/>
    <w:link w:val="CODE"/>
    <w:rsid w:val="00A47AEB"/>
    <w:rPr>
      <w:rFonts w:ascii="Lucida Console" w:hAnsi="Lucida Console"/>
      <w:bCs/>
      <w:noProof/>
    </w:rPr>
  </w:style>
  <w:style w:type="paragraph" w:styleId="NoSpacing">
    <w:name w:val="No Spacing"/>
    <w:uiPriority w:val="1"/>
    <w:qFormat/>
    <w:rsid w:val="008C0979"/>
    <w:pPr>
      <w:spacing w:after="0" w:line="240" w:lineRule="auto"/>
    </w:pPr>
  </w:style>
  <w:style w:type="paragraph" w:styleId="Title">
    <w:name w:val="Title"/>
    <w:basedOn w:val="Normal"/>
    <w:next w:val="Normal"/>
    <w:link w:val="TitleChar"/>
    <w:uiPriority w:val="10"/>
    <w:qFormat/>
    <w:rsid w:val="00E361F3"/>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E361F3"/>
    <w:rPr>
      <w:rFonts w:asciiTheme="majorHAnsi" w:eastAsiaTheme="majorEastAsia" w:hAnsiTheme="majorHAnsi" w:cstheme="majorBidi"/>
      <w:spacing w:val="-10"/>
      <w:kern w:val="28"/>
      <w:sz w:val="72"/>
      <w:szCs w:val="56"/>
    </w:rPr>
  </w:style>
  <w:style w:type="paragraph" w:styleId="Header">
    <w:name w:val="header"/>
    <w:basedOn w:val="Normal"/>
    <w:link w:val="HeaderChar"/>
    <w:uiPriority w:val="99"/>
    <w:unhideWhenUsed/>
    <w:rsid w:val="00E36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1F3"/>
  </w:style>
  <w:style w:type="paragraph" w:styleId="Footer">
    <w:name w:val="footer"/>
    <w:basedOn w:val="Normal"/>
    <w:link w:val="FooterChar"/>
    <w:uiPriority w:val="99"/>
    <w:unhideWhenUsed/>
    <w:rsid w:val="00E36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1F3"/>
  </w:style>
  <w:style w:type="table" w:styleId="TableGrid">
    <w:name w:val="Table Grid"/>
    <w:basedOn w:val="TableNormal"/>
    <w:uiPriority w:val="39"/>
    <w:rsid w:val="00E36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361F3"/>
    <w:rPr>
      <w:b/>
      <w:bCs/>
      <w:i/>
      <w:iCs/>
      <w:spacing w:val="5"/>
    </w:rPr>
  </w:style>
  <w:style w:type="paragraph" w:styleId="Subtitle">
    <w:name w:val="Subtitle"/>
    <w:basedOn w:val="Normal"/>
    <w:next w:val="Normal"/>
    <w:link w:val="SubtitleChar"/>
    <w:uiPriority w:val="11"/>
    <w:qFormat/>
    <w:rsid w:val="00E361F3"/>
    <w:pPr>
      <w:numPr>
        <w:ilvl w:val="1"/>
      </w:numPr>
    </w:pPr>
    <w:rPr>
      <w:rFonts w:asciiTheme="majorHAnsi" w:eastAsiaTheme="minorEastAsia" w:hAnsiTheme="majorHAnsi"/>
      <w:color w:val="000000" w:themeColor="text1"/>
      <w:spacing w:val="15"/>
      <w:sz w:val="48"/>
    </w:rPr>
  </w:style>
  <w:style w:type="character" w:customStyle="1" w:styleId="SubtitleChar">
    <w:name w:val="Subtitle Char"/>
    <w:basedOn w:val="DefaultParagraphFont"/>
    <w:link w:val="Subtitle"/>
    <w:uiPriority w:val="11"/>
    <w:rsid w:val="00E361F3"/>
    <w:rPr>
      <w:rFonts w:asciiTheme="majorHAnsi" w:eastAsiaTheme="minorEastAsia" w:hAnsiTheme="majorHAnsi"/>
      <w:color w:val="000000" w:themeColor="text1"/>
      <w:spacing w:val="15"/>
      <w:sz w:val="48"/>
    </w:rPr>
  </w:style>
  <w:style w:type="character" w:customStyle="1" w:styleId="Heading1Char">
    <w:name w:val="Heading 1 Char"/>
    <w:basedOn w:val="DefaultParagraphFont"/>
    <w:link w:val="Heading1"/>
    <w:uiPriority w:val="9"/>
    <w:rsid w:val="00B25AFE"/>
    <w:rPr>
      <w:rFonts w:asciiTheme="majorHAnsi" w:eastAsiaTheme="majorEastAsia" w:hAnsiTheme="majorHAnsi" w:cstheme="majorBidi"/>
      <w:b/>
      <w:smallCaps/>
      <w:color w:val="000000" w:themeColor="text1"/>
      <w:sz w:val="28"/>
      <w:szCs w:val="32"/>
    </w:rPr>
  </w:style>
  <w:style w:type="character" w:styleId="PlaceholderText">
    <w:name w:val="Placeholder Text"/>
    <w:basedOn w:val="DefaultParagraphFont"/>
    <w:uiPriority w:val="99"/>
    <w:semiHidden/>
    <w:rsid w:val="004C28DC"/>
    <w:rPr>
      <w:color w:val="808080"/>
    </w:rPr>
  </w:style>
  <w:style w:type="character" w:customStyle="1" w:styleId="Heading2Char">
    <w:name w:val="Heading 2 Char"/>
    <w:basedOn w:val="DefaultParagraphFont"/>
    <w:link w:val="Heading2"/>
    <w:uiPriority w:val="9"/>
    <w:rsid w:val="00B25AFE"/>
    <w:rPr>
      <w:rFonts w:asciiTheme="majorHAnsi" w:eastAsiaTheme="majorEastAsia" w:hAnsiTheme="majorHAnsi" w:cstheme="majorBidi"/>
      <w:b/>
      <w:color w:val="000000" w:themeColor="text1"/>
      <w:sz w:val="28"/>
      <w:szCs w:val="26"/>
    </w:rPr>
  </w:style>
  <w:style w:type="paragraph" w:styleId="Quote">
    <w:name w:val="Quote"/>
    <w:basedOn w:val="Normal"/>
    <w:next w:val="Normal"/>
    <w:link w:val="QuoteChar"/>
    <w:uiPriority w:val="29"/>
    <w:qFormat/>
    <w:rsid w:val="00562ED0"/>
    <w:pPr>
      <w:pBdr>
        <w:left w:val="single" w:sz="4" w:space="4" w:color="auto"/>
        <w:right w:val="single" w:sz="4" w:space="4" w:color="auto"/>
      </w:pBd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62ED0"/>
    <w:rPr>
      <w:i/>
      <w:iCs/>
      <w:color w:val="404040" w:themeColor="text1" w:themeTint="BF"/>
    </w:rPr>
  </w:style>
  <w:style w:type="paragraph" w:styleId="ListParagraph">
    <w:name w:val="List Paragraph"/>
    <w:basedOn w:val="Normal"/>
    <w:uiPriority w:val="34"/>
    <w:qFormat/>
    <w:rsid w:val="00623F00"/>
    <w:pPr>
      <w:ind w:left="720"/>
      <w:contextualSpacing/>
    </w:pPr>
  </w:style>
  <w:style w:type="character" w:styleId="Hyperlink">
    <w:name w:val="Hyperlink"/>
    <w:basedOn w:val="DefaultParagraphFont"/>
    <w:uiPriority w:val="99"/>
    <w:unhideWhenUsed/>
    <w:rsid w:val="00326B72"/>
    <w:rPr>
      <w:color w:val="0563C1" w:themeColor="hyperlink"/>
      <w:u w:val="single"/>
    </w:rPr>
  </w:style>
  <w:style w:type="character" w:styleId="UnresolvedMention">
    <w:name w:val="Unresolved Mention"/>
    <w:basedOn w:val="DefaultParagraphFont"/>
    <w:uiPriority w:val="99"/>
    <w:semiHidden/>
    <w:unhideWhenUsed/>
    <w:rsid w:val="00326B72"/>
    <w:rPr>
      <w:color w:val="605E5C"/>
      <w:shd w:val="clear" w:color="auto" w:fill="E1DFDD"/>
    </w:rPr>
  </w:style>
  <w:style w:type="character" w:customStyle="1" w:styleId="Heading3Char">
    <w:name w:val="Heading 3 Char"/>
    <w:basedOn w:val="DefaultParagraphFont"/>
    <w:link w:val="Heading3"/>
    <w:uiPriority w:val="9"/>
    <w:rsid w:val="0040241E"/>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40241E"/>
    <w:pPr>
      <w:spacing w:after="200" w:line="240" w:lineRule="auto"/>
    </w:pPr>
    <w:rPr>
      <w:i/>
      <w:iCs/>
      <w:color w:val="44546A" w:themeColor="text2"/>
      <w:sz w:val="18"/>
      <w:szCs w:val="18"/>
    </w:rPr>
  </w:style>
  <w:style w:type="character" w:styleId="Strong">
    <w:name w:val="Strong"/>
    <w:basedOn w:val="DefaultParagraphFont"/>
    <w:uiPriority w:val="22"/>
    <w:qFormat/>
    <w:rsid w:val="004024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2510">
      <w:bodyDiv w:val="1"/>
      <w:marLeft w:val="0"/>
      <w:marRight w:val="0"/>
      <w:marTop w:val="0"/>
      <w:marBottom w:val="0"/>
      <w:divBdr>
        <w:top w:val="none" w:sz="0" w:space="0" w:color="auto"/>
        <w:left w:val="none" w:sz="0" w:space="0" w:color="auto"/>
        <w:bottom w:val="none" w:sz="0" w:space="0" w:color="auto"/>
        <w:right w:val="none" w:sz="0" w:space="0" w:color="auto"/>
      </w:divBdr>
    </w:div>
    <w:div w:id="22942792">
      <w:bodyDiv w:val="1"/>
      <w:marLeft w:val="0"/>
      <w:marRight w:val="0"/>
      <w:marTop w:val="0"/>
      <w:marBottom w:val="0"/>
      <w:divBdr>
        <w:top w:val="none" w:sz="0" w:space="0" w:color="auto"/>
        <w:left w:val="none" w:sz="0" w:space="0" w:color="auto"/>
        <w:bottom w:val="none" w:sz="0" w:space="0" w:color="auto"/>
        <w:right w:val="none" w:sz="0" w:space="0" w:color="auto"/>
      </w:divBdr>
    </w:div>
    <w:div w:id="24596872">
      <w:bodyDiv w:val="1"/>
      <w:marLeft w:val="0"/>
      <w:marRight w:val="0"/>
      <w:marTop w:val="0"/>
      <w:marBottom w:val="0"/>
      <w:divBdr>
        <w:top w:val="none" w:sz="0" w:space="0" w:color="auto"/>
        <w:left w:val="none" w:sz="0" w:space="0" w:color="auto"/>
        <w:bottom w:val="none" w:sz="0" w:space="0" w:color="auto"/>
        <w:right w:val="none" w:sz="0" w:space="0" w:color="auto"/>
      </w:divBdr>
    </w:div>
    <w:div w:id="32074983">
      <w:bodyDiv w:val="1"/>
      <w:marLeft w:val="0"/>
      <w:marRight w:val="0"/>
      <w:marTop w:val="0"/>
      <w:marBottom w:val="0"/>
      <w:divBdr>
        <w:top w:val="none" w:sz="0" w:space="0" w:color="auto"/>
        <w:left w:val="none" w:sz="0" w:space="0" w:color="auto"/>
        <w:bottom w:val="none" w:sz="0" w:space="0" w:color="auto"/>
        <w:right w:val="none" w:sz="0" w:space="0" w:color="auto"/>
      </w:divBdr>
    </w:div>
    <w:div w:id="57943430">
      <w:bodyDiv w:val="1"/>
      <w:marLeft w:val="0"/>
      <w:marRight w:val="0"/>
      <w:marTop w:val="0"/>
      <w:marBottom w:val="0"/>
      <w:divBdr>
        <w:top w:val="none" w:sz="0" w:space="0" w:color="auto"/>
        <w:left w:val="none" w:sz="0" w:space="0" w:color="auto"/>
        <w:bottom w:val="none" w:sz="0" w:space="0" w:color="auto"/>
        <w:right w:val="none" w:sz="0" w:space="0" w:color="auto"/>
      </w:divBdr>
    </w:div>
    <w:div w:id="393286213">
      <w:bodyDiv w:val="1"/>
      <w:marLeft w:val="0"/>
      <w:marRight w:val="0"/>
      <w:marTop w:val="0"/>
      <w:marBottom w:val="0"/>
      <w:divBdr>
        <w:top w:val="none" w:sz="0" w:space="0" w:color="auto"/>
        <w:left w:val="none" w:sz="0" w:space="0" w:color="auto"/>
        <w:bottom w:val="none" w:sz="0" w:space="0" w:color="auto"/>
        <w:right w:val="none" w:sz="0" w:space="0" w:color="auto"/>
      </w:divBdr>
    </w:div>
    <w:div w:id="706875833">
      <w:bodyDiv w:val="1"/>
      <w:marLeft w:val="0"/>
      <w:marRight w:val="0"/>
      <w:marTop w:val="0"/>
      <w:marBottom w:val="0"/>
      <w:divBdr>
        <w:top w:val="none" w:sz="0" w:space="0" w:color="auto"/>
        <w:left w:val="none" w:sz="0" w:space="0" w:color="auto"/>
        <w:bottom w:val="none" w:sz="0" w:space="0" w:color="auto"/>
        <w:right w:val="none" w:sz="0" w:space="0" w:color="auto"/>
      </w:divBdr>
    </w:div>
    <w:div w:id="766147907">
      <w:bodyDiv w:val="1"/>
      <w:marLeft w:val="0"/>
      <w:marRight w:val="0"/>
      <w:marTop w:val="0"/>
      <w:marBottom w:val="0"/>
      <w:divBdr>
        <w:top w:val="none" w:sz="0" w:space="0" w:color="auto"/>
        <w:left w:val="none" w:sz="0" w:space="0" w:color="auto"/>
        <w:bottom w:val="none" w:sz="0" w:space="0" w:color="auto"/>
        <w:right w:val="none" w:sz="0" w:space="0" w:color="auto"/>
      </w:divBdr>
    </w:div>
    <w:div w:id="823395643">
      <w:bodyDiv w:val="1"/>
      <w:marLeft w:val="0"/>
      <w:marRight w:val="0"/>
      <w:marTop w:val="0"/>
      <w:marBottom w:val="0"/>
      <w:divBdr>
        <w:top w:val="none" w:sz="0" w:space="0" w:color="auto"/>
        <w:left w:val="none" w:sz="0" w:space="0" w:color="auto"/>
        <w:bottom w:val="none" w:sz="0" w:space="0" w:color="auto"/>
        <w:right w:val="none" w:sz="0" w:space="0" w:color="auto"/>
      </w:divBdr>
    </w:div>
    <w:div w:id="854538148">
      <w:bodyDiv w:val="1"/>
      <w:marLeft w:val="0"/>
      <w:marRight w:val="0"/>
      <w:marTop w:val="0"/>
      <w:marBottom w:val="0"/>
      <w:divBdr>
        <w:top w:val="none" w:sz="0" w:space="0" w:color="auto"/>
        <w:left w:val="none" w:sz="0" w:space="0" w:color="auto"/>
        <w:bottom w:val="none" w:sz="0" w:space="0" w:color="auto"/>
        <w:right w:val="none" w:sz="0" w:space="0" w:color="auto"/>
      </w:divBdr>
    </w:div>
    <w:div w:id="864293629">
      <w:bodyDiv w:val="1"/>
      <w:marLeft w:val="0"/>
      <w:marRight w:val="0"/>
      <w:marTop w:val="0"/>
      <w:marBottom w:val="0"/>
      <w:divBdr>
        <w:top w:val="none" w:sz="0" w:space="0" w:color="auto"/>
        <w:left w:val="none" w:sz="0" w:space="0" w:color="auto"/>
        <w:bottom w:val="none" w:sz="0" w:space="0" w:color="auto"/>
        <w:right w:val="none" w:sz="0" w:space="0" w:color="auto"/>
      </w:divBdr>
    </w:div>
    <w:div w:id="962804344">
      <w:bodyDiv w:val="1"/>
      <w:marLeft w:val="0"/>
      <w:marRight w:val="0"/>
      <w:marTop w:val="0"/>
      <w:marBottom w:val="0"/>
      <w:divBdr>
        <w:top w:val="none" w:sz="0" w:space="0" w:color="auto"/>
        <w:left w:val="none" w:sz="0" w:space="0" w:color="auto"/>
        <w:bottom w:val="none" w:sz="0" w:space="0" w:color="auto"/>
        <w:right w:val="none" w:sz="0" w:space="0" w:color="auto"/>
      </w:divBdr>
    </w:div>
    <w:div w:id="1122309415">
      <w:bodyDiv w:val="1"/>
      <w:marLeft w:val="0"/>
      <w:marRight w:val="0"/>
      <w:marTop w:val="0"/>
      <w:marBottom w:val="0"/>
      <w:divBdr>
        <w:top w:val="none" w:sz="0" w:space="0" w:color="auto"/>
        <w:left w:val="none" w:sz="0" w:space="0" w:color="auto"/>
        <w:bottom w:val="none" w:sz="0" w:space="0" w:color="auto"/>
        <w:right w:val="none" w:sz="0" w:space="0" w:color="auto"/>
      </w:divBdr>
    </w:div>
    <w:div w:id="1363431788">
      <w:bodyDiv w:val="1"/>
      <w:marLeft w:val="0"/>
      <w:marRight w:val="0"/>
      <w:marTop w:val="0"/>
      <w:marBottom w:val="0"/>
      <w:divBdr>
        <w:top w:val="none" w:sz="0" w:space="0" w:color="auto"/>
        <w:left w:val="none" w:sz="0" w:space="0" w:color="auto"/>
        <w:bottom w:val="none" w:sz="0" w:space="0" w:color="auto"/>
        <w:right w:val="none" w:sz="0" w:space="0" w:color="auto"/>
      </w:divBdr>
    </w:div>
    <w:div w:id="1478644324">
      <w:bodyDiv w:val="1"/>
      <w:marLeft w:val="0"/>
      <w:marRight w:val="0"/>
      <w:marTop w:val="0"/>
      <w:marBottom w:val="0"/>
      <w:divBdr>
        <w:top w:val="none" w:sz="0" w:space="0" w:color="auto"/>
        <w:left w:val="none" w:sz="0" w:space="0" w:color="auto"/>
        <w:bottom w:val="none" w:sz="0" w:space="0" w:color="auto"/>
        <w:right w:val="none" w:sz="0" w:space="0" w:color="auto"/>
      </w:divBdr>
    </w:div>
    <w:div w:id="1486164384">
      <w:bodyDiv w:val="1"/>
      <w:marLeft w:val="0"/>
      <w:marRight w:val="0"/>
      <w:marTop w:val="0"/>
      <w:marBottom w:val="0"/>
      <w:divBdr>
        <w:top w:val="none" w:sz="0" w:space="0" w:color="auto"/>
        <w:left w:val="none" w:sz="0" w:space="0" w:color="auto"/>
        <w:bottom w:val="none" w:sz="0" w:space="0" w:color="auto"/>
        <w:right w:val="none" w:sz="0" w:space="0" w:color="auto"/>
      </w:divBdr>
    </w:div>
    <w:div w:id="1509294827">
      <w:bodyDiv w:val="1"/>
      <w:marLeft w:val="0"/>
      <w:marRight w:val="0"/>
      <w:marTop w:val="0"/>
      <w:marBottom w:val="0"/>
      <w:divBdr>
        <w:top w:val="none" w:sz="0" w:space="0" w:color="auto"/>
        <w:left w:val="none" w:sz="0" w:space="0" w:color="auto"/>
        <w:bottom w:val="none" w:sz="0" w:space="0" w:color="auto"/>
        <w:right w:val="none" w:sz="0" w:space="0" w:color="auto"/>
      </w:divBdr>
    </w:div>
    <w:div w:id="1527208467">
      <w:bodyDiv w:val="1"/>
      <w:marLeft w:val="0"/>
      <w:marRight w:val="0"/>
      <w:marTop w:val="0"/>
      <w:marBottom w:val="0"/>
      <w:divBdr>
        <w:top w:val="none" w:sz="0" w:space="0" w:color="auto"/>
        <w:left w:val="none" w:sz="0" w:space="0" w:color="auto"/>
        <w:bottom w:val="none" w:sz="0" w:space="0" w:color="auto"/>
        <w:right w:val="none" w:sz="0" w:space="0" w:color="auto"/>
      </w:divBdr>
    </w:div>
    <w:div w:id="1530146501">
      <w:bodyDiv w:val="1"/>
      <w:marLeft w:val="0"/>
      <w:marRight w:val="0"/>
      <w:marTop w:val="0"/>
      <w:marBottom w:val="0"/>
      <w:divBdr>
        <w:top w:val="none" w:sz="0" w:space="0" w:color="auto"/>
        <w:left w:val="none" w:sz="0" w:space="0" w:color="auto"/>
        <w:bottom w:val="none" w:sz="0" w:space="0" w:color="auto"/>
        <w:right w:val="none" w:sz="0" w:space="0" w:color="auto"/>
      </w:divBdr>
    </w:div>
    <w:div w:id="1565943902">
      <w:bodyDiv w:val="1"/>
      <w:marLeft w:val="0"/>
      <w:marRight w:val="0"/>
      <w:marTop w:val="0"/>
      <w:marBottom w:val="0"/>
      <w:divBdr>
        <w:top w:val="none" w:sz="0" w:space="0" w:color="auto"/>
        <w:left w:val="none" w:sz="0" w:space="0" w:color="auto"/>
        <w:bottom w:val="none" w:sz="0" w:space="0" w:color="auto"/>
        <w:right w:val="none" w:sz="0" w:space="0" w:color="auto"/>
      </w:divBdr>
    </w:div>
    <w:div w:id="1677884274">
      <w:bodyDiv w:val="1"/>
      <w:marLeft w:val="0"/>
      <w:marRight w:val="0"/>
      <w:marTop w:val="0"/>
      <w:marBottom w:val="0"/>
      <w:divBdr>
        <w:top w:val="none" w:sz="0" w:space="0" w:color="auto"/>
        <w:left w:val="none" w:sz="0" w:space="0" w:color="auto"/>
        <w:bottom w:val="none" w:sz="0" w:space="0" w:color="auto"/>
        <w:right w:val="none" w:sz="0" w:space="0" w:color="auto"/>
      </w:divBdr>
    </w:div>
    <w:div w:id="1761559661">
      <w:bodyDiv w:val="1"/>
      <w:marLeft w:val="0"/>
      <w:marRight w:val="0"/>
      <w:marTop w:val="0"/>
      <w:marBottom w:val="0"/>
      <w:divBdr>
        <w:top w:val="none" w:sz="0" w:space="0" w:color="auto"/>
        <w:left w:val="none" w:sz="0" w:space="0" w:color="auto"/>
        <w:bottom w:val="none" w:sz="0" w:space="0" w:color="auto"/>
        <w:right w:val="none" w:sz="0" w:space="0" w:color="auto"/>
      </w:divBdr>
    </w:div>
    <w:div w:id="1946575093">
      <w:bodyDiv w:val="1"/>
      <w:marLeft w:val="0"/>
      <w:marRight w:val="0"/>
      <w:marTop w:val="0"/>
      <w:marBottom w:val="0"/>
      <w:divBdr>
        <w:top w:val="none" w:sz="0" w:space="0" w:color="auto"/>
        <w:left w:val="none" w:sz="0" w:space="0" w:color="auto"/>
        <w:bottom w:val="none" w:sz="0" w:space="0" w:color="auto"/>
        <w:right w:val="none" w:sz="0" w:space="0" w:color="auto"/>
      </w:divBdr>
    </w:div>
    <w:div w:id="1981573715">
      <w:bodyDiv w:val="1"/>
      <w:marLeft w:val="0"/>
      <w:marRight w:val="0"/>
      <w:marTop w:val="0"/>
      <w:marBottom w:val="0"/>
      <w:divBdr>
        <w:top w:val="none" w:sz="0" w:space="0" w:color="auto"/>
        <w:left w:val="none" w:sz="0" w:space="0" w:color="auto"/>
        <w:bottom w:val="none" w:sz="0" w:space="0" w:color="auto"/>
        <w:right w:val="none" w:sz="0" w:space="0" w:color="auto"/>
      </w:divBdr>
    </w:div>
    <w:div w:id="2034264659">
      <w:bodyDiv w:val="1"/>
      <w:marLeft w:val="0"/>
      <w:marRight w:val="0"/>
      <w:marTop w:val="0"/>
      <w:marBottom w:val="0"/>
      <w:divBdr>
        <w:top w:val="none" w:sz="0" w:space="0" w:color="auto"/>
        <w:left w:val="none" w:sz="0" w:space="0" w:color="auto"/>
        <w:bottom w:val="none" w:sz="0" w:space="0" w:color="auto"/>
        <w:right w:val="none" w:sz="0" w:space="0" w:color="auto"/>
      </w:divBdr>
    </w:div>
    <w:div w:id="207639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s044.wordpress.com/wp-content/uploads/2017/02/chapter3-1.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tudocu.com/row/document/inti-international-university/bahasa-kebangsaan/vbn-lecture-1-2-code/3028425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su.kau.edu.sa/Files/612009/Files/160348_Chapter0_CPIT110_v2.pdf"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arpercollege.pressbooks.pub/programmingfundamentals/chapter/input-process-output-mod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lucidchart.com/pages/what-is-a-flowchart-tutori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is\Downloads\FASTNU_LabManu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0D9A71393354D51BC4446386C4127DE"/>
        <w:category>
          <w:name w:val="General"/>
          <w:gallery w:val="placeholder"/>
        </w:category>
        <w:types>
          <w:type w:val="bbPlcHdr"/>
        </w:types>
        <w:behaviors>
          <w:behavior w:val="content"/>
        </w:behaviors>
        <w:guid w:val="{B9E40763-BD93-47BC-A49F-C93723A2E4A5}"/>
      </w:docPartPr>
      <w:docPartBody>
        <w:p w:rsidR="002B2812" w:rsidRDefault="00B30EDA">
          <w:pPr>
            <w:pStyle w:val="D0D9A71393354D51BC4446386C4127DE"/>
          </w:pPr>
          <w:r w:rsidRPr="00FD6D08">
            <w:rPr>
              <w:rStyle w:val="PlaceholderText"/>
            </w:rPr>
            <w:t>[Subject]</w:t>
          </w:r>
        </w:p>
      </w:docPartBody>
    </w:docPart>
    <w:docPart>
      <w:docPartPr>
        <w:name w:val="EAD6F1904AB14675895B277E74EEF6C2"/>
        <w:category>
          <w:name w:val="General"/>
          <w:gallery w:val="placeholder"/>
        </w:category>
        <w:types>
          <w:type w:val="bbPlcHdr"/>
        </w:types>
        <w:behaviors>
          <w:behavior w:val="content"/>
        </w:behaviors>
        <w:guid w:val="{C832F07A-94CB-4B84-98FC-AD63909F101B}"/>
      </w:docPartPr>
      <w:docPartBody>
        <w:p w:rsidR="002B2812" w:rsidRDefault="00B30EDA">
          <w:pPr>
            <w:pStyle w:val="EAD6F1904AB14675895B277E74EEF6C2"/>
          </w:pPr>
          <w:r w:rsidRPr="00FD6D08">
            <w:rPr>
              <w:rStyle w:val="PlaceholderText"/>
            </w:rPr>
            <w:t>[Category]</w:t>
          </w:r>
        </w:p>
      </w:docPartBody>
    </w:docPart>
    <w:docPart>
      <w:docPartPr>
        <w:name w:val="95E4DD54F4C44BA4893B3E3414C4F95C"/>
        <w:category>
          <w:name w:val="General"/>
          <w:gallery w:val="placeholder"/>
        </w:category>
        <w:types>
          <w:type w:val="bbPlcHdr"/>
        </w:types>
        <w:behaviors>
          <w:behavior w:val="content"/>
        </w:behaviors>
        <w:guid w:val="{56F13808-A11F-46FC-9A2E-AD2E5B511E0D}"/>
      </w:docPartPr>
      <w:docPartBody>
        <w:p w:rsidR="002B2812" w:rsidRDefault="00B30EDA">
          <w:pPr>
            <w:pStyle w:val="95E4DD54F4C44BA4893B3E3414C4F95C"/>
          </w:pPr>
          <w:r w:rsidRPr="00FD6D0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27D"/>
    <w:rsid w:val="0006127D"/>
    <w:rsid w:val="00117AFA"/>
    <w:rsid w:val="00181271"/>
    <w:rsid w:val="002B2812"/>
    <w:rsid w:val="005F4478"/>
    <w:rsid w:val="006022B5"/>
    <w:rsid w:val="00811000"/>
    <w:rsid w:val="00954B0C"/>
    <w:rsid w:val="00B30EDA"/>
    <w:rsid w:val="00C74273"/>
    <w:rsid w:val="00E70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0D9A71393354D51BC4446386C4127DE">
    <w:name w:val="D0D9A71393354D51BC4446386C4127DE"/>
  </w:style>
  <w:style w:type="paragraph" w:customStyle="1" w:styleId="EAD6F1904AB14675895B277E74EEF6C2">
    <w:name w:val="EAD6F1904AB14675895B277E74EEF6C2"/>
  </w:style>
  <w:style w:type="paragraph" w:customStyle="1" w:styleId="95E4DD54F4C44BA4893B3E3414C4F95C">
    <w:name w:val="95E4DD54F4C44BA4893B3E3414C4F9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FASTNU_LabManual</Template>
  <TotalTime>1600</TotalTime>
  <Pages>1</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Introduction to Programming Fundamentals</vt:lpstr>
    </vt:vector>
  </TitlesOfParts>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Programming Fundamentals</dc:title>
  <dc:subject>Programming Fundamentals Lab</dc:subject>
  <dc:creator>Monis Jawed</dc:creator>
  <cp:keywords/>
  <dc:description/>
  <cp:lastModifiedBy>Faculty</cp:lastModifiedBy>
  <cp:revision>22</cp:revision>
  <dcterms:created xsi:type="dcterms:W3CDTF">2024-08-12T04:01:00Z</dcterms:created>
  <dcterms:modified xsi:type="dcterms:W3CDTF">2024-08-19T05:19:00Z</dcterms:modified>
  <cp:category>01</cp:category>
</cp:coreProperties>
</file>